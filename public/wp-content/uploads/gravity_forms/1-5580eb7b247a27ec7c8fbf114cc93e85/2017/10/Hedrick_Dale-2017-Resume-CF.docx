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A9FB14" w14:textId="6FCD0197" w:rsidR="001324A4" w:rsidRPr="00BD613C" w:rsidRDefault="0039153A" w:rsidP="001850C7">
      <w:pPr>
        <w:tabs>
          <w:tab w:val="left" w:pos="1800"/>
        </w:tabs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 xml:space="preserve">DALE </w:t>
      </w:r>
      <w:r w:rsidR="00D50C09">
        <w:rPr>
          <w:b/>
          <w:caps/>
          <w:sz w:val="32"/>
          <w:szCs w:val="32"/>
        </w:rPr>
        <w:t xml:space="preserve">C. </w:t>
      </w:r>
      <w:bookmarkStart w:id="0" w:name="_GoBack"/>
      <w:bookmarkEnd w:id="0"/>
      <w:r>
        <w:rPr>
          <w:b/>
          <w:caps/>
          <w:sz w:val="32"/>
          <w:szCs w:val="32"/>
        </w:rPr>
        <w:t>HEDRICK</w:t>
      </w:r>
    </w:p>
    <w:p w14:paraId="7111EE67" w14:textId="77777777" w:rsidR="00410C29" w:rsidRPr="00413E87" w:rsidRDefault="00DA2783" w:rsidP="00E521AB">
      <w:pPr>
        <w:tabs>
          <w:tab w:val="left" w:pos="1800"/>
        </w:tabs>
        <w:spacing w:before="120" w:after="120"/>
        <w:jc w:val="center"/>
      </w:pPr>
      <w:r w:rsidRPr="00413E87">
        <w:t xml:space="preserve">51 Manson Road, Kittery, </w:t>
      </w:r>
      <w:r w:rsidR="00183783">
        <w:t xml:space="preserve">ME </w:t>
      </w:r>
      <w:r w:rsidR="00224907">
        <w:t>03904 •</w:t>
      </w:r>
      <w:r w:rsidRPr="00413E87">
        <w:t xml:space="preserve"> (603) 682-1417 • dale.hedrick@aol.com</w:t>
      </w:r>
    </w:p>
    <w:p w14:paraId="57F3D1D7" w14:textId="77777777" w:rsidR="000C0E5A" w:rsidRPr="00BD613C" w:rsidRDefault="000C0E5A" w:rsidP="000C0E5A">
      <w:pPr>
        <w:pBdr>
          <w:top w:val="thinThickSmallGap" w:sz="24" w:space="1" w:color="auto"/>
        </w:pBdr>
        <w:tabs>
          <w:tab w:val="left" w:pos="1800"/>
        </w:tabs>
        <w:jc w:val="center"/>
        <w:rPr>
          <w:b/>
          <w:sz w:val="16"/>
          <w:szCs w:val="16"/>
        </w:rPr>
      </w:pPr>
    </w:p>
    <w:p w14:paraId="3FC60431" w14:textId="77777777" w:rsidR="00410C29" w:rsidRPr="00BD613C" w:rsidRDefault="00410C29" w:rsidP="000C5255">
      <w:pPr>
        <w:tabs>
          <w:tab w:val="left" w:pos="1800"/>
        </w:tabs>
        <w:spacing w:after="120"/>
        <w:jc w:val="center"/>
        <w:rPr>
          <w:b/>
          <w:i/>
        </w:rPr>
      </w:pPr>
      <w:r w:rsidRPr="00BD613C">
        <w:rPr>
          <w:b/>
          <w:i/>
        </w:rPr>
        <w:t>EXECUTIVE PROFILE</w:t>
      </w:r>
    </w:p>
    <w:p w14:paraId="2A9B9289" w14:textId="77777777" w:rsidR="00BD613C" w:rsidRPr="005510D6" w:rsidRDefault="003033DE" w:rsidP="00410C29">
      <w:pPr>
        <w:tabs>
          <w:tab w:val="left" w:pos="1800"/>
        </w:tabs>
        <w:jc w:val="center"/>
        <w:rPr>
          <w:b/>
          <w:sz w:val="6"/>
          <w:szCs w:val="6"/>
        </w:rPr>
      </w:pPr>
      <w:r>
        <w:rPr>
          <w:b/>
        </w:rPr>
        <w:t>DOCUMENTATION / PUBLISHING MANAGEMENT</w:t>
      </w:r>
      <w:r w:rsidR="005B2559">
        <w:rPr>
          <w:b/>
        </w:rPr>
        <w:t xml:space="preserve"> </w:t>
      </w:r>
    </w:p>
    <w:p w14:paraId="2D51573B" w14:textId="77777777" w:rsidR="00831F39" w:rsidRPr="005510D6" w:rsidRDefault="00831F39" w:rsidP="00410C29">
      <w:pPr>
        <w:tabs>
          <w:tab w:val="left" w:pos="1800"/>
        </w:tabs>
        <w:jc w:val="center"/>
        <w:rPr>
          <w:b/>
          <w:sz w:val="6"/>
          <w:szCs w:val="6"/>
        </w:rPr>
      </w:pPr>
    </w:p>
    <w:p w14:paraId="248C3486" w14:textId="77777777" w:rsidR="00426494" w:rsidRPr="00426494" w:rsidRDefault="003033DE" w:rsidP="00426494">
      <w:pPr>
        <w:jc w:val="both"/>
      </w:pPr>
      <w:r w:rsidRPr="00426494">
        <w:t xml:space="preserve">Accomplished, decisive leader with history of </w:t>
      </w:r>
      <w:r w:rsidR="00830578">
        <w:t>consistently</w:t>
      </w:r>
      <w:r w:rsidRPr="00426494">
        <w:t xml:space="preserve"> producing high-quality global </w:t>
      </w:r>
      <w:r w:rsidR="00830578">
        <w:t>deliverables</w:t>
      </w:r>
      <w:r w:rsidRPr="00426494">
        <w:t xml:space="preserve"> on time and within budget. Adept at providing product </w:t>
      </w:r>
      <w:r w:rsidR="00830578">
        <w:t>documentation</w:t>
      </w:r>
      <w:r w:rsidRPr="00426494">
        <w:t xml:space="preserve"> training in multiple formats. Proven ability to </w:t>
      </w:r>
      <w:r w:rsidR="00830578" w:rsidRPr="00426494">
        <w:t>meet</w:t>
      </w:r>
      <w:r w:rsidRPr="00426494">
        <w:t xml:space="preserve"> with clients to gain </w:t>
      </w:r>
      <w:r w:rsidR="00830578" w:rsidRPr="00426494">
        <w:t>approval. Areas</w:t>
      </w:r>
      <w:r w:rsidRPr="00426494">
        <w:t xml:space="preserve"> of </w:t>
      </w:r>
      <w:r w:rsidR="00830578" w:rsidRPr="00426494">
        <w:t>management</w:t>
      </w:r>
      <w:r w:rsidRPr="00426494">
        <w:t xml:space="preserve"> experience include Documentation &amp; Information, </w:t>
      </w:r>
      <w:r w:rsidR="00F831A4" w:rsidRPr="00426494">
        <w:t>Project Business Development</w:t>
      </w:r>
      <w:r w:rsidRPr="00426494">
        <w:t xml:space="preserve">, </w:t>
      </w:r>
      <w:r w:rsidR="00F831A4" w:rsidRPr="00426494">
        <w:t>Operations</w:t>
      </w:r>
      <w:r w:rsidRPr="00426494">
        <w:t xml:space="preserve">, Logistics, </w:t>
      </w:r>
      <w:r w:rsidR="00F831A4" w:rsidRPr="00426494">
        <w:t>Additive Manufacturing</w:t>
      </w:r>
      <w:r w:rsidR="00426494" w:rsidRPr="00426494">
        <w:t xml:space="preserve">, </w:t>
      </w:r>
      <w:r w:rsidR="00830578" w:rsidRPr="00426494">
        <w:t>and Print</w:t>
      </w:r>
      <w:r w:rsidR="00426494" w:rsidRPr="00426494">
        <w:t xml:space="preserve"> Production Center. Other skills include </w:t>
      </w:r>
      <w:r w:rsidR="00F831A4" w:rsidRPr="00426494">
        <w:t>Manufacturing Support</w:t>
      </w:r>
      <w:r w:rsidR="00426494" w:rsidRPr="00426494">
        <w:t>, MS-Project Gantt Chart Development,</w:t>
      </w:r>
      <w:r w:rsidR="00426494">
        <w:t xml:space="preserve"> </w:t>
      </w:r>
      <w:r w:rsidR="00426494" w:rsidRPr="00426494">
        <w:t xml:space="preserve">SAP MRP, </w:t>
      </w:r>
      <w:r w:rsidR="00183783">
        <w:t xml:space="preserve">and </w:t>
      </w:r>
      <w:r w:rsidR="00426494" w:rsidRPr="00426494">
        <w:t>Made-to-Manage EWMS. Holder of several U.S. Patents</w:t>
      </w:r>
      <w:r w:rsidR="00B439EB">
        <w:t>,</w:t>
      </w:r>
      <w:r w:rsidR="00426494" w:rsidRPr="00426494">
        <w:t xml:space="preserve"> with exceptional technical writing skills. </w:t>
      </w:r>
    </w:p>
    <w:p w14:paraId="31C7B419" w14:textId="77777777" w:rsidR="005B2559" w:rsidRPr="005B2559" w:rsidRDefault="005B2559" w:rsidP="005B2559">
      <w:pPr>
        <w:rPr>
          <w:sz w:val="12"/>
          <w:szCs w:val="12"/>
        </w:rPr>
      </w:pPr>
    </w:p>
    <w:p w14:paraId="5554FE7E" w14:textId="77777777" w:rsidR="00410C29" w:rsidRPr="00BD613C" w:rsidRDefault="003A079C" w:rsidP="00F24F41">
      <w:pPr>
        <w:tabs>
          <w:tab w:val="left" w:pos="1800"/>
        </w:tabs>
        <w:spacing w:after="120"/>
        <w:jc w:val="center"/>
        <w:rPr>
          <w:b/>
          <w:i/>
        </w:rPr>
      </w:pPr>
      <w:r w:rsidRPr="00BD613C">
        <w:rPr>
          <w:b/>
          <w:i/>
        </w:rPr>
        <w:t>Selected</w:t>
      </w:r>
      <w:r w:rsidR="00410C29" w:rsidRPr="00BD613C">
        <w:rPr>
          <w:b/>
          <w:i/>
        </w:rPr>
        <w:t xml:space="preserve"> </w:t>
      </w:r>
      <w:r w:rsidR="004672B6" w:rsidRPr="00BD613C">
        <w:rPr>
          <w:b/>
          <w:i/>
        </w:rPr>
        <w:t>Achievements</w:t>
      </w:r>
    </w:p>
    <w:p w14:paraId="38B418B1" w14:textId="77777777" w:rsidR="009206A7" w:rsidRDefault="009206A7" w:rsidP="009206A7">
      <w:pPr>
        <w:numPr>
          <w:ilvl w:val="0"/>
          <w:numId w:val="5"/>
        </w:numPr>
        <w:spacing w:before="60"/>
        <w:jc w:val="both"/>
      </w:pPr>
      <w:r>
        <w:t xml:space="preserve">Saved $798K within </w:t>
      </w:r>
      <w:r w:rsidRPr="00F831A4">
        <w:t xml:space="preserve">14 years and reduced </w:t>
      </w:r>
      <w:r>
        <w:t xml:space="preserve">project </w:t>
      </w:r>
      <w:r w:rsidRPr="00F831A4">
        <w:t>“publishing time” from 17</w:t>
      </w:r>
      <w:r>
        <w:t xml:space="preserve"> business</w:t>
      </w:r>
      <w:r w:rsidRPr="00F831A4">
        <w:t xml:space="preserve"> days to </w:t>
      </w:r>
      <w:r>
        <w:t xml:space="preserve">under 2 by implementing corporate print production facility; e.g., reduced cost of producing ring manual binders </w:t>
      </w:r>
      <w:r w:rsidR="00B439EB">
        <w:t>from</w:t>
      </w:r>
      <w:r>
        <w:t xml:space="preserve"> $74 to $4.63 / unit.</w:t>
      </w:r>
    </w:p>
    <w:p w14:paraId="70240DDF" w14:textId="77777777" w:rsidR="009206A7" w:rsidRDefault="009206A7" w:rsidP="009206A7">
      <w:pPr>
        <w:numPr>
          <w:ilvl w:val="0"/>
          <w:numId w:val="5"/>
        </w:numPr>
        <w:spacing w:before="60"/>
        <w:jc w:val="both"/>
      </w:pPr>
      <w:r>
        <w:t xml:space="preserve">Drove </w:t>
      </w:r>
      <w:r w:rsidR="00183783">
        <w:t>d</w:t>
      </w:r>
      <w:r>
        <w:t xml:space="preserve">epartment </w:t>
      </w:r>
      <w:r w:rsidRPr="00F831A4">
        <w:t xml:space="preserve">with </w:t>
      </w:r>
      <w:r>
        <w:t xml:space="preserve">$332K </w:t>
      </w:r>
      <w:r w:rsidRPr="00F831A4">
        <w:t xml:space="preserve">annual budget </w:t>
      </w:r>
      <w:r>
        <w:t>to average</w:t>
      </w:r>
      <w:r w:rsidRPr="00F831A4">
        <w:t xml:space="preserve"> </w:t>
      </w:r>
      <w:r>
        <w:t>$4.7M in turn</w:t>
      </w:r>
      <w:r w:rsidRPr="00F831A4">
        <w:t>over</w:t>
      </w:r>
      <w:r>
        <w:t xml:space="preserve"> (14.15 x </w:t>
      </w:r>
      <w:r w:rsidRPr="00F831A4">
        <w:t>R</w:t>
      </w:r>
      <w:r w:rsidR="00B439EB">
        <w:t>OI</w:t>
      </w:r>
      <w:r>
        <w:t>)</w:t>
      </w:r>
      <w:r w:rsidR="00B439EB">
        <w:t>.</w:t>
      </w:r>
      <w:r>
        <w:t xml:space="preserve"> </w:t>
      </w:r>
    </w:p>
    <w:p w14:paraId="32352078" w14:textId="77777777" w:rsidR="009206A7" w:rsidRDefault="009206A7" w:rsidP="009206A7">
      <w:pPr>
        <w:numPr>
          <w:ilvl w:val="0"/>
          <w:numId w:val="5"/>
        </w:numPr>
        <w:spacing w:before="60"/>
        <w:jc w:val="both"/>
      </w:pPr>
      <w:r>
        <w:t>Saved</w:t>
      </w:r>
      <w:r w:rsidRPr="00F831A4">
        <w:t xml:space="preserve"> $300K in annual travel costs </w:t>
      </w:r>
      <w:r>
        <w:t xml:space="preserve">for North American Internal Field Service Training by implementing </w:t>
      </w:r>
      <w:r w:rsidRPr="00F831A4">
        <w:t>Learning Management System (LMS)</w:t>
      </w:r>
      <w:r>
        <w:t>.</w:t>
      </w:r>
      <w:r w:rsidRPr="00F831A4">
        <w:t xml:space="preserve"> </w:t>
      </w:r>
    </w:p>
    <w:p w14:paraId="3B2B6A32" w14:textId="77777777" w:rsidR="009206A7" w:rsidRPr="00413E87" w:rsidRDefault="009206A7" w:rsidP="009206A7">
      <w:pPr>
        <w:numPr>
          <w:ilvl w:val="0"/>
          <w:numId w:val="5"/>
        </w:numPr>
        <w:spacing w:before="60"/>
        <w:jc w:val="both"/>
      </w:pPr>
      <w:r w:rsidRPr="00413E87">
        <w:t xml:space="preserve">Rated </w:t>
      </w:r>
      <w:r w:rsidR="00183783">
        <w:t>“B</w:t>
      </w:r>
      <w:r w:rsidRPr="00413E87">
        <w:t xml:space="preserve">est in </w:t>
      </w:r>
      <w:r w:rsidR="00183783">
        <w:t>C</w:t>
      </w:r>
      <w:r w:rsidRPr="00413E87">
        <w:t xml:space="preserve">lass and </w:t>
      </w:r>
      <w:r w:rsidR="00183783">
        <w:t>I</w:t>
      </w:r>
      <w:r w:rsidRPr="00413E87">
        <w:t>ndustry</w:t>
      </w:r>
      <w:r w:rsidR="00183783">
        <w:t xml:space="preserve"> - </w:t>
      </w:r>
      <w:r w:rsidRPr="00413E87">
        <w:t xml:space="preserve">End User Product Documentation </w:t>
      </w:r>
      <w:r w:rsidR="00DA2783" w:rsidRPr="00413E87">
        <w:t>&amp; Training Materials</w:t>
      </w:r>
      <w:r w:rsidR="00183783">
        <w:t>”</w:t>
      </w:r>
      <w:r w:rsidR="00DA2783" w:rsidRPr="00413E87">
        <w:t xml:space="preserve"> </w:t>
      </w:r>
      <w:r w:rsidRPr="00413E87">
        <w:t xml:space="preserve">within the </w:t>
      </w:r>
      <w:r w:rsidR="00DA2783" w:rsidRPr="00413E87">
        <w:t xml:space="preserve">U.S. </w:t>
      </w:r>
      <w:r w:rsidR="00183783">
        <w:t>a</w:t>
      </w:r>
      <w:r w:rsidRPr="00413E87">
        <w:t xml:space="preserve">utomated </w:t>
      </w:r>
      <w:r w:rsidR="00183783">
        <w:t>f</w:t>
      </w:r>
      <w:r w:rsidRPr="00413E87">
        <w:t xml:space="preserve">are </w:t>
      </w:r>
      <w:r w:rsidR="00183783">
        <w:t>c</w:t>
      </w:r>
      <w:r w:rsidRPr="00413E87">
        <w:t xml:space="preserve">ollection </w:t>
      </w:r>
      <w:r w:rsidR="00183783">
        <w:t>i</w:t>
      </w:r>
      <w:r w:rsidRPr="00413E87">
        <w:t>ndustry.</w:t>
      </w:r>
    </w:p>
    <w:p w14:paraId="0B95C866" w14:textId="77777777" w:rsidR="009206A7" w:rsidRPr="00F831A4" w:rsidRDefault="009206A7" w:rsidP="009206A7">
      <w:pPr>
        <w:numPr>
          <w:ilvl w:val="0"/>
          <w:numId w:val="5"/>
        </w:numPr>
        <w:spacing w:before="60"/>
        <w:jc w:val="both"/>
      </w:pPr>
      <w:r>
        <w:t>Developed bidding process for negotiating contracts with Xerox and Cannon for printers, copiers</w:t>
      </w:r>
      <w:r w:rsidR="00183783">
        <w:t>,</w:t>
      </w:r>
      <w:r>
        <w:t xml:space="preserve"> </w:t>
      </w:r>
      <w:r w:rsidR="00830578">
        <w:t>etc.</w:t>
      </w:r>
      <w:r>
        <w:t>; achieved a</w:t>
      </w:r>
      <w:r w:rsidRPr="00F831A4">
        <w:t xml:space="preserve">verage annual savings of 18% for each 60-month term lease. </w:t>
      </w:r>
    </w:p>
    <w:p w14:paraId="0C35A86E" w14:textId="77777777" w:rsidR="009206A7" w:rsidRPr="00F9027B" w:rsidRDefault="009206A7" w:rsidP="009206A7">
      <w:pPr>
        <w:numPr>
          <w:ilvl w:val="0"/>
          <w:numId w:val="5"/>
        </w:numPr>
        <w:spacing w:before="60"/>
        <w:jc w:val="both"/>
        <w:rPr>
          <w:u w:val="single"/>
        </w:rPr>
      </w:pPr>
      <w:r>
        <w:t>Created best-in-class X-CART-based w</w:t>
      </w:r>
      <w:r w:rsidRPr="00F831A4">
        <w:t>ebsite for</w:t>
      </w:r>
      <w:r>
        <w:t xml:space="preserve"> Customers to order spare parts; r</w:t>
      </w:r>
      <w:r w:rsidRPr="00F831A4">
        <w:t xml:space="preserve">educed customer downtime by 80% and administrative costs </w:t>
      </w:r>
      <w:r>
        <w:t>by 60%.</w:t>
      </w:r>
    </w:p>
    <w:p w14:paraId="018B405B" w14:textId="77777777" w:rsidR="005B2559" w:rsidRPr="005B2559" w:rsidRDefault="005B2559" w:rsidP="005B2559">
      <w:pPr>
        <w:rPr>
          <w:sz w:val="12"/>
          <w:szCs w:val="12"/>
        </w:rPr>
      </w:pPr>
    </w:p>
    <w:p w14:paraId="5630A5F8" w14:textId="77777777" w:rsidR="00650AA7" w:rsidRDefault="003A079C" w:rsidP="00C74F55">
      <w:pPr>
        <w:tabs>
          <w:tab w:val="left" w:pos="1800"/>
        </w:tabs>
        <w:spacing w:after="120"/>
        <w:jc w:val="center"/>
        <w:rPr>
          <w:b/>
          <w:i/>
        </w:rPr>
      </w:pPr>
      <w:r w:rsidRPr="00BD613C">
        <w:rPr>
          <w:b/>
          <w:i/>
        </w:rPr>
        <w:t>Areas of Expertise</w:t>
      </w:r>
    </w:p>
    <w:p w14:paraId="235BFCCE" w14:textId="77777777" w:rsidR="008D666E" w:rsidRPr="00F831A4" w:rsidRDefault="008D666E" w:rsidP="00426494">
      <w:pPr>
        <w:tabs>
          <w:tab w:val="left" w:pos="4320"/>
          <w:tab w:val="left" w:pos="8370"/>
        </w:tabs>
      </w:pPr>
      <w:r w:rsidRPr="00E521AB">
        <w:sym w:font="Wingdings" w:char="F073"/>
      </w:r>
      <w:r w:rsidRPr="00E521AB">
        <w:t xml:space="preserve"> </w:t>
      </w:r>
      <w:r w:rsidRPr="00F831A4">
        <w:t xml:space="preserve">Document Department </w:t>
      </w:r>
      <w:r w:rsidR="00183783">
        <w:t>Management</w:t>
      </w:r>
      <w:r w:rsidR="00AA1EB5" w:rsidRPr="00E521AB">
        <w:tab/>
      </w:r>
      <w:r w:rsidR="004672B6" w:rsidRPr="00E521AB">
        <w:sym w:font="Wingdings" w:char="F073"/>
      </w:r>
      <w:r w:rsidR="004672B6" w:rsidRPr="00E521AB">
        <w:t xml:space="preserve"> </w:t>
      </w:r>
      <w:r w:rsidRPr="00F831A4">
        <w:t>Communication Design</w:t>
      </w:r>
      <w:r>
        <w:t xml:space="preserve"> </w:t>
      </w:r>
      <w:r w:rsidR="006D27E4">
        <w:tab/>
      </w:r>
      <w:r w:rsidR="004672B6" w:rsidRPr="00E521AB">
        <w:sym w:font="Wingdings" w:char="F073"/>
      </w:r>
      <w:r w:rsidR="004672B6" w:rsidRPr="00E521AB">
        <w:t xml:space="preserve"> </w:t>
      </w:r>
      <w:r w:rsidRPr="00F831A4">
        <w:t>On-Line Content</w:t>
      </w:r>
      <w:r w:rsidR="006D27E4">
        <w:t xml:space="preserve"> </w:t>
      </w:r>
    </w:p>
    <w:p w14:paraId="1AFE2462" w14:textId="77777777" w:rsidR="00FA126C" w:rsidRPr="00E521AB" w:rsidRDefault="00413DDF" w:rsidP="00426494">
      <w:pPr>
        <w:tabs>
          <w:tab w:val="left" w:pos="4320"/>
          <w:tab w:val="left" w:pos="8370"/>
        </w:tabs>
      </w:pPr>
      <w:r w:rsidRPr="00E521AB">
        <w:sym w:font="Wingdings" w:char="F073"/>
      </w:r>
      <w:r>
        <w:t xml:space="preserve"> </w:t>
      </w:r>
      <w:r w:rsidR="008D666E">
        <w:t xml:space="preserve">Project / Budget </w:t>
      </w:r>
      <w:r w:rsidR="00183783">
        <w:t>Management</w:t>
      </w:r>
      <w:r w:rsidR="00FA126C" w:rsidRPr="00E521AB">
        <w:tab/>
      </w:r>
      <w:r w:rsidR="00FA126C" w:rsidRPr="00E521AB">
        <w:sym w:font="Wingdings" w:char="F073"/>
      </w:r>
      <w:r w:rsidR="00FA126C" w:rsidRPr="00E521AB">
        <w:t xml:space="preserve"> </w:t>
      </w:r>
      <w:r w:rsidR="008D666E" w:rsidRPr="00F831A4">
        <w:t xml:space="preserve">ISO Documentation </w:t>
      </w:r>
      <w:r w:rsidR="006D27E4">
        <w:tab/>
      </w:r>
      <w:r w:rsidR="00FA126C" w:rsidRPr="00E521AB">
        <w:sym w:font="Wingdings" w:char="F073"/>
      </w:r>
      <w:r w:rsidR="00FA126C" w:rsidRPr="00E521AB">
        <w:t xml:space="preserve"> </w:t>
      </w:r>
      <w:r w:rsidR="00B439EB">
        <w:t xml:space="preserve">LMS </w:t>
      </w:r>
      <w:r w:rsidR="008D666E" w:rsidRPr="00F831A4">
        <w:t>Development</w:t>
      </w:r>
    </w:p>
    <w:p w14:paraId="22C68A43" w14:textId="77777777" w:rsidR="00FA126C" w:rsidRPr="00E521AB" w:rsidRDefault="00FA126C" w:rsidP="00426494">
      <w:pPr>
        <w:tabs>
          <w:tab w:val="left" w:pos="4320"/>
          <w:tab w:val="left" w:pos="8370"/>
          <w:tab w:val="right" w:pos="10800"/>
        </w:tabs>
      </w:pPr>
      <w:r w:rsidRPr="00E521AB">
        <w:sym w:font="Wingdings" w:char="F073"/>
      </w:r>
      <w:r w:rsidRPr="00E521AB">
        <w:t xml:space="preserve"> </w:t>
      </w:r>
      <w:r w:rsidR="008D666E">
        <w:t>Bid &amp; Proposal Processes</w:t>
      </w:r>
      <w:r w:rsidRPr="00E521AB">
        <w:tab/>
      </w:r>
      <w:r w:rsidRPr="00E521AB">
        <w:sym w:font="Wingdings" w:char="F073"/>
      </w:r>
      <w:r w:rsidRPr="00E521AB">
        <w:t xml:space="preserve"> </w:t>
      </w:r>
      <w:r w:rsidR="008D666E" w:rsidRPr="00F831A4">
        <w:t>Info Graphics Design</w:t>
      </w:r>
      <w:r w:rsidRPr="00E521AB">
        <w:tab/>
      </w:r>
      <w:r w:rsidRPr="00E521AB">
        <w:sym w:font="Wingdings" w:char="F073"/>
      </w:r>
      <w:r w:rsidRPr="00E521AB">
        <w:t xml:space="preserve"> </w:t>
      </w:r>
      <w:r w:rsidR="006D27E4">
        <w:t>Computer Graphics</w:t>
      </w:r>
    </w:p>
    <w:p w14:paraId="35B2EAD5" w14:textId="77777777" w:rsidR="00FA126C" w:rsidRPr="00E521AB" w:rsidRDefault="00FA126C" w:rsidP="00426494">
      <w:pPr>
        <w:tabs>
          <w:tab w:val="left" w:pos="4320"/>
          <w:tab w:val="left" w:pos="8370"/>
        </w:tabs>
      </w:pPr>
      <w:r w:rsidRPr="00E521AB">
        <w:sym w:font="Wingdings" w:char="F073"/>
      </w:r>
      <w:r w:rsidRPr="00E521AB">
        <w:t xml:space="preserve"> </w:t>
      </w:r>
      <w:r w:rsidR="008D666E" w:rsidRPr="00F831A4">
        <w:t>Work Instruction Development</w:t>
      </w:r>
      <w:r w:rsidR="008D666E">
        <w:tab/>
      </w:r>
      <w:r w:rsidRPr="00E521AB">
        <w:sym w:font="Wingdings" w:char="F073"/>
      </w:r>
      <w:r w:rsidRPr="00E521AB">
        <w:t xml:space="preserve"> </w:t>
      </w:r>
      <w:r w:rsidR="006D27E4">
        <w:t>Manufacturing / BOM Mgmt.</w:t>
      </w:r>
      <w:r w:rsidRPr="00E521AB">
        <w:tab/>
      </w:r>
      <w:r w:rsidRPr="00E521AB">
        <w:sym w:font="Wingdings" w:char="F073"/>
      </w:r>
      <w:r w:rsidR="00413DDF">
        <w:t xml:space="preserve"> Computer Animation</w:t>
      </w:r>
    </w:p>
    <w:p w14:paraId="2BE7B397" w14:textId="77777777" w:rsidR="005B2559" w:rsidRPr="00E521AB" w:rsidRDefault="005B2559" w:rsidP="00426494">
      <w:pPr>
        <w:tabs>
          <w:tab w:val="left" w:pos="4320"/>
          <w:tab w:val="left" w:pos="8370"/>
          <w:tab w:val="right" w:pos="10800"/>
        </w:tabs>
      </w:pPr>
      <w:r w:rsidRPr="00E521AB">
        <w:sym w:font="Wingdings" w:char="F073"/>
      </w:r>
      <w:r w:rsidRPr="00E521AB">
        <w:t xml:space="preserve"> </w:t>
      </w:r>
      <w:r w:rsidR="008D666E" w:rsidRPr="00F831A4">
        <w:t>QA Failure Analysis and Reporting</w:t>
      </w:r>
      <w:r w:rsidRPr="00E521AB">
        <w:tab/>
      </w:r>
      <w:r w:rsidRPr="00E521AB">
        <w:sym w:font="Wingdings" w:char="F073"/>
      </w:r>
      <w:r w:rsidRPr="00E521AB">
        <w:t xml:space="preserve"> </w:t>
      </w:r>
      <w:r w:rsidR="006D27E4">
        <w:t>Lesson &amp; Training Development</w:t>
      </w:r>
      <w:r w:rsidRPr="00E521AB">
        <w:tab/>
      </w:r>
      <w:r w:rsidRPr="00E521AB">
        <w:sym w:font="Wingdings" w:char="F073"/>
      </w:r>
      <w:r w:rsidRPr="00E521AB">
        <w:t xml:space="preserve"> </w:t>
      </w:r>
      <w:r w:rsidR="00413DDF">
        <w:t>Team Leadership</w:t>
      </w:r>
    </w:p>
    <w:p w14:paraId="72E162E5" w14:textId="77777777" w:rsidR="002B1A58" w:rsidRPr="005B2559" w:rsidRDefault="002B1A58" w:rsidP="008D666E">
      <w:pPr>
        <w:tabs>
          <w:tab w:val="left" w:pos="4680"/>
          <w:tab w:val="left" w:pos="6750"/>
        </w:tabs>
        <w:rPr>
          <w:sz w:val="12"/>
          <w:szCs w:val="12"/>
        </w:rPr>
      </w:pPr>
    </w:p>
    <w:p w14:paraId="4B9BF07D" w14:textId="77777777" w:rsidR="002B1A58" w:rsidRPr="005B2559" w:rsidRDefault="002B1A58" w:rsidP="002B1A58">
      <w:pPr>
        <w:pBdr>
          <w:top w:val="single" w:sz="4" w:space="1" w:color="auto"/>
        </w:pBdr>
        <w:tabs>
          <w:tab w:val="left" w:pos="1800"/>
        </w:tabs>
        <w:rPr>
          <w:sz w:val="12"/>
          <w:szCs w:val="12"/>
        </w:rPr>
      </w:pPr>
    </w:p>
    <w:p w14:paraId="3865CAA5" w14:textId="77777777" w:rsidR="00650AA7" w:rsidRPr="00BD613C" w:rsidRDefault="00650AA7" w:rsidP="00650AA7">
      <w:pPr>
        <w:jc w:val="center"/>
        <w:rPr>
          <w:b/>
          <w:i/>
        </w:rPr>
      </w:pPr>
      <w:r w:rsidRPr="00BD613C">
        <w:rPr>
          <w:b/>
          <w:i/>
        </w:rPr>
        <w:t>PROFESSIONAL</w:t>
      </w:r>
      <w:r w:rsidR="005A10AE" w:rsidRPr="00BD613C">
        <w:rPr>
          <w:b/>
          <w:i/>
        </w:rPr>
        <w:t xml:space="preserve"> </w:t>
      </w:r>
      <w:r w:rsidR="003A079C" w:rsidRPr="00BD613C">
        <w:rPr>
          <w:b/>
          <w:i/>
        </w:rPr>
        <w:t>SUMMARY</w:t>
      </w:r>
      <w:r w:rsidR="0099186C" w:rsidRPr="00BD613C">
        <w:rPr>
          <w:b/>
          <w:i/>
        </w:rPr>
        <w:t xml:space="preserve"> </w:t>
      </w:r>
    </w:p>
    <w:p w14:paraId="341BF09D" w14:textId="77777777" w:rsidR="005B2559" w:rsidRPr="005B2559" w:rsidRDefault="005B2559" w:rsidP="005B2559">
      <w:pPr>
        <w:rPr>
          <w:sz w:val="12"/>
          <w:szCs w:val="12"/>
        </w:rPr>
      </w:pPr>
    </w:p>
    <w:p w14:paraId="2EEA7441" w14:textId="77777777" w:rsidR="003A3556" w:rsidRPr="00E10531" w:rsidRDefault="00F831A4" w:rsidP="005B2559">
      <w:pPr>
        <w:tabs>
          <w:tab w:val="right" w:pos="10800"/>
        </w:tabs>
        <w:jc w:val="both"/>
        <w:rPr>
          <w:caps/>
          <w:u w:val="single"/>
        </w:rPr>
      </w:pPr>
      <w:r w:rsidRPr="00E10531">
        <w:rPr>
          <w:caps/>
          <w:u w:val="single"/>
        </w:rPr>
        <w:t>Scheidt &amp; Bachman</w:t>
      </w:r>
      <w:r w:rsidR="00E10531" w:rsidRPr="00E10531">
        <w:rPr>
          <w:caps/>
          <w:u w:val="single"/>
        </w:rPr>
        <w:t>n</w:t>
      </w:r>
      <w:r w:rsidRPr="00E10531">
        <w:rPr>
          <w:caps/>
          <w:u w:val="single"/>
        </w:rPr>
        <w:t xml:space="preserve"> USA</w:t>
      </w:r>
      <w:r w:rsidR="00126B41">
        <w:rPr>
          <w:caps/>
          <w:u w:val="single"/>
        </w:rPr>
        <w:t>, Fare Collection Systems (FCS)</w:t>
      </w:r>
      <w:r w:rsidR="00E10531" w:rsidRPr="00E10531">
        <w:tab/>
      </w:r>
      <w:r w:rsidR="00E10531" w:rsidRPr="00E10531">
        <w:rPr>
          <w:u w:val="single"/>
        </w:rPr>
        <w:t>Lowell, MA</w:t>
      </w:r>
    </w:p>
    <w:p w14:paraId="737AA472" w14:textId="77777777" w:rsidR="003A3556" w:rsidRPr="00E521AB" w:rsidRDefault="00F831A4" w:rsidP="005B2559">
      <w:pPr>
        <w:tabs>
          <w:tab w:val="right" w:pos="10800"/>
        </w:tabs>
        <w:spacing w:before="60"/>
        <w:jc w:val="both"/>
        <w:rPr>
          <w:b/>
        </w:rPr>
      </w:pPr>
      <w:r>
        <w:rPr>
          <w:b/>
        </w:rPr>
        <w:t>Documentat</w:t>
      </w:r>
      <w:r w:rsidR="000B7EFD">
        <w:rPr>
          <w:b/>
        </w:rPr>
        <w:t>i</w:t>
      </w:r>
      <w:r>
        <w:rPr>
          <w:b/>
        </w:rPr>
        <w:t>on &amp; Training Manager</w:t>
      </w:r>
      <w:r w:rsidR="00126B41">
        <w:rPr>
          <w:b/>
        </w:rPr>
        <w:t xml:space="preserve"> (for North America)</w:t>
      </w:r>
      <w:r w:rsidR="003A3556" w:rsidRPr="00E521AB">
        <w:rPr>
          <w:b/>
        </w:rPr>
        <w:tab/>
      </w:r>
      <w:r w:rsidR="00DA2783" w:rsidRPr="00413E87">
        <w:rPr>
          <w:b/>
        </w:rPr>
        <w:t>2000 to Present</w:t>
      </w:r>
    </w:p>
    <w:p w14:paraId="4303AA84" w14:textId="77777777" w:rsidR="009206A7" w:rsidRDefault="00F9027B" w:rsidP="009206A7">
      <w:pPr>
        <w:numPr>
          <w:ilvl w:val="0"/>
          <w:numId w:val="5"/>
        </w:numPr>
        <w:spacing w:before="60"/>
      </w:pPr>
      <w:r>
        <w:t>Delivered internal graphic a</w:t>
      </w:r>
      <w:r w:rsidRPr="00F831A4">
        <w:t xml:space="preserve">rts </w:t>
      </w:r>
      <w:r>
        <w:t>and p</w:t>
      </w:r>
      <w:r w:rsidRPr="00F831A4">
        <w:t xml:space="preserve">ublishing support </w:t>
      </w:r>
      <w:r>
        <w:t>to</w:t>
      </w:r>
      <w:r w:rsidRPr="00F831A4">
        <w:t xml:space="preserve"> other </w:t>
      </w:r>
      <w:r>
        <w:t xml:space="preserve">divisions / departments to save </w:t>
      </w:r>
      <w:r w:rsidRPr="00F831A4">
        <w:t>$150K</w:t>
      </w:r>
      <w:r w:rsidR="009206A7">
        <w:t>+</w:t>
      </w:r>
      <w:r w:rsidRPr="00F831A4">
        <w:t xml:space="preserve"> per year</w:t>
      </w:r>
      <w:r w:rsidR="009206A7">
        <w:t xml:space="preserve">; oversaw creation of </w:t>
      </w:r>
      <w:r w:rsidR="009206A7" w:rsidRPr="00F831A4">
        <w:t>87,000</w:t>
      </w:r>
      <w:r w:rsidR="009206A7">
        <w:t>+</w:t>
      </w:r>
      <w:r w:rsidR="009206A7" w:rsidRPr="00F831A4">
        <w:t xml:space="preserve"> pages of product documentation and manuals </w:t>
      </w:r>
      <w:r w:rsidR="009206A7">
        <w:t xml:space="preserve">within 16 years. </w:t>
      </w:r>
    </w:p>
    <w:p w14:paraId="7EB16297" w14:textId="77777777" w:rsidR="00E10531" w:rsidRDefault="000B7EFD" w:rsidP="00CC5F16">
      <w:pPr>
        <w:numPr>
          <w:ilvl w:val="0"/>
          <w:numId w:val="5"/>
        </w:numPr>
        <w:spacing w:before="60"/>
        <w:jc w:val="both"/>
      </w:pPr>
      <w:r>
        <w:t>Developed and m</w:t>
      </w:r>
      <w:r w:rsidR="009206A7">
        <w:t>anaged product d</w:t>
      </w:r>
      <w:r w:rsidR="00F831A4" w:rsidRPr="00F831A4">
        <w:t xml:space="preserve">ocumentation </w:t>
      </w:r>
      <w:r>
        <w:t>&amp;</w:t>
      </w:r>
      <w:r w:rsidR="009206A7">
        <w:t xml:space="preserve"> t</w:t>
      </w:r>
      <w:r w:rsidR="00F831A4" w:rsidRPr="00F831A4">
        <w:t xml:space="preserve">raining for all aspects of S&amp;B's Fare Collection Division </w:t>
      </w:r>
      <w:r w:rsidR="009206A7">
        <w:t>in</w:t>
      </w:r>
      <w:r w:rsidR="00F831A4" w:rsidRPr="00F831A4">
        <w:t xml:space="preserve"> North America.  </w:t>
      </w:r>
    </w:p>
    <w:p w14:paraId="7620367C" w14:textId="77777777" w:rsidR="00E10531" w:rsidRDefault="000B7EFD" w:rsidP="00CC5F16">
      <w:pPr>
        <w:numPr>
          <w:ilvl w:val="0"/>
          <w:numId w:val="5"/>
        </w:numPr>
        <w:spacing w:before="60"/>
        <w:jc w:val="both"/>
      </w:pPr>
      <w:r>
        <w:t>Ensured</w:t>
      </w:r>
      <w:r w:rsidRPr="00F831A4">
        <w:t xml:space="preserve"> best practices and standards for all </w:t>
      </w:r>
      <w:r>
        <w:t xml:space="preserve">global operations by advising U.S. </w:t>
      </w:r>
      <w:r w:rsidR="00183783">
        <w:t>s</w:t>
      </w:r>
      <w:r w:rsidR="00F831A4" w:rsidRPr="00F831A4">
        <w:t xml:space="preserve">enior </w:t>
      </w:r>
      <w:r w:rsidR="00183783">
        <w:t>m</w:t>
      </w:r>
      <w:r w:rsidR="00F831A4" w:rsidRPr="00F831A4">
        <w:t xml:space="preserve">anagement in </w:t>
      </w:r>
      <w:r>
        <w:t>bo</w:t>
      </w:r>
      <w:r w:rsidR="009206A7">
        <w:t>t</w:t>
      </w:r>
      <w:r>
        <w:t xml:space="preserve">h </w:t>
      </w:r>
      <w:r w:rsidR="00F831A4" w:rsidRPr="00F831A4">
        <w:t xml:space="preserve">the United States and German </w:t>
      </w:r>
      <w:r>
        <w:t>HQ.</w:t>
      </w:r>
      <w:r w:rsidR="00F831A4" w:rsidRPr="00F831A4">
        <w:t xml:space="preserve"> </w:t>
      </w:r>
    </w:p>
    <w:p w14:paraId="4CD72829" w14:textId="77777777" w:rsidR="00596B11" w:rsidRDefault="00E20223" w:rsidP="00CC5F16">
      <w:pPr>
        <w:numPr>
          <w:ilvl w:val="0"/>
          <w:numId w:val="5"/>
        </w:numPr>
        <w:spacing w:before="60"/>
        <w:jc w:val="both"/>
      </w:pPr>
      <w:r>
        <w:t>Consulted on</w:t>
      </w:r>
      <w:r w:rsidR="00F831A4" w:rsidRPr="00F831A4">
        <w:t xml:space="preserve"> all documentation and information management in </w:t>
      </w:r>
      <w:r>
        <w:t xml:space="preserve">manufacturing and customer support / </w:t>
      </w:r>
      <w:r w:rsidR="00F831A4" w:rsidRPr="00F831A4">
        <w:t>en</w:t>
      </w:r>
      <w:r>
        <w:t xml:space="preserve">d-user reference documentation / </w:t>
      </w:r>
      <w:r w:rsidR="00F831A4" w:rsidRPr="00F831A4">
        <w:t xml:space="preserve">training. </w:t>
      </w:r>
    </w:p>
    <w:p w14:paraId="752C8322" w14:textId="77777777" w:rsidR="00F831A4" w:rsidRPr="00F831A4" w:rsidRDefault="00CC5F16" w:rsidP="00CC5F16">
      <w:pPr>
        <w:numPr>
          <w:ilvl w:val="0"/>
          <w:numId w:val="5"/>
        </w:numPr>
        <w:spacing w:before="60"/>
        <w:jc w:val="both"/>
      </w:pPr>
      <w:r>
        <w:t>Created strategic p</w:t>
      </w:r>
      <w:r w:rsidR="00F831A4" w:rsidRPr="00F831A4">
        <w:t xml:space="preserve">lan </w:t>
      </w:r>
      <w:r>
        <w:t>to create global content management system and version control s</w:t>
      </w:r>
      <w:r w:rsidR="00F831A4" w:rsidRPr="00F831A4">
        <w:t>ystem operations in 33 countries.</w:t>
      </w:r>
    </w:p>
    <w:p w14:paraId="47AFB22D" w14:textId="77777777" w:rsidR="00E521AB" w:rsidRPr="00E521AB" w:rsidRDefault="00CA42E4" w:rsidP="00E521AB">
      <w:pPr>
        <w:tabs>
          <w:tab w:val="right" w:pos="10800"/>
        </w:tabs>
        <w:jc w:val="both"/>
        <w:rPr>
          <w:u w:val="single"/>
        </w:rPr>
      </w:pPr>
      <w:r>
        <w:rPr>
          <w:u w:val="single"/>
        </w:rPr>
        <w:lastRenderedPageBreak/>
        <w:t>ERUDITE</w:t>
      </w:r>
      <w:r w:rsidR="00596B11">
        <w:rPr>
          <w:u w:val="single"/>
        </w:rPr>
        <w:t>, INC.</w:t>
      </w:r>
      <w:r w:rsidR="00E521AB" w:rsidRPr="00E521AB">
        <w:tab/>
      </w:r>
      <w:r w:rsidR="002F48C5" w:rsidRPr="00413E87">
        <w:rPr>
          <w:u w:val="single"/>
        </w:rPr>
        <w:t>Boca Raton, FL</w:t>
      </w:r>
    </w:p>
    <w:p w14:paraId="3A5347E2" w14:textId="77777777" w:rsidR="00E521AB" w:rsidRPr="00E521AB" w:rsidRDefault="00596B11" w:rsidP="00596B11">
      <w:pPr>
        <w:tabs>
          <w:tab w:val="right" w:pos="10800"/>
        </w:tabs>
        <w:spacing w:before="60"/>
        <w:jc w:val="both"/>
        <w:rPr>
          <w:b/>
        </w:rPr>
      </w:pPr>
      <w:r>
        <w:rPr>
          <w:b/>
        </w:rPr>
        <w:t>Director of Product Development</w:t>
      </w:r>
      <w:r w:rsidR="00E521AB" w:rsidRPr="00E521AB">
        <w:rPr>
          <w:b/>
        </w:rPr>
        <w:tab/>
      </w:r>
      <w:r w:rsidR="00413E87">
        <w:rPr>
          <w:b/>
        </w:rPr>
        <w:t xml:space="preserve">2006 to </w:t>
      </w:r>
      <w:r w:rsidR="002F48C5">
        <w:rPr>
          <w:b/>
        </w:rPr>
        <w:t>2017</w:t>
      </w:r>
    </w:p>
    <w:p w14:paraId="27F97348" w14:textId="77777777" w:rsidR="00596B11" w:rsidRPr="00596B11" w:rsidRDefault="00F831A4" w:rsidP="00596B11">
      <w:pPr>
        <w:numPr>
          <w:ilvl w:val="0"/>
          <w:numId w:val="7"/>
        </w:numPr>
        <w:spacing w:before="60"/>
        <w:jc w:val="both"/>
      </w:pPr>
      <w:r w:rsidRPr="00596B11">
        <w:t>Designed</w:t>
      </w:r>
      <w:r w:rsidR="00CD2A73">
        <w:t xml:space="preserve"> </w:t>
      </w:r>
      <w:r w:rsidRPr="00596B11">
        <w:t>/</w:t>
      </w:r>
      <w:r w:rsidR="00CD2A73">
        <w:t xml:space="preserve"> d</w:t>
      </w:r>
      <w:r w:rsidRPr="00596B11">
        <w:t>eveloped EAC40/80 Smart</w:t>
      </w:r>
      <w:r w:rsidR="00413E87">
        <w:t xml:space="preserve"> </w:t>
      </w:r>
      <w:r w:rsidRPr="00596B11">
        <w:t>/</w:t>
      </w:r>
      <w:r w:rsidR="00413E87">
        <w:t xml:space="preserve"> </w:t>
      </w:r>
      <w:r w:rsidRPr="00596B11">
        <w:t xml:space="preserve">Secure Container System for DoD and Federal Government.  </w:t>
      </w:r>
    </w:p>
    <w:p w14:paraId="27C86441" w14:textId="77777777" w:rsidR="00F831A4" w:rsidRPr="00596B11" w:rsidRDefault="00F831A4" w:rsidP="00CD2A73">
      <w:pPr>
        <w:numPr>
          <w:ilvl w:val="0"/>
          <w:numId w:val="7"/>
        </w:numPr>
        <w:spacing w:before="60"/>
        <w:jc w:val="both"/>
      </w:pPr>
      <w:r w:rsidRPr="00596B11">
        <w:t xml:space="preserve">In 2003, </w:t>
      </w:r>
      <w:r w:rsidR="00CD2A73">
        <w:t xml:space="preserve">system </w:t>
      </w:r>
      <w:r w:rsidRPr="00596B11">
        <w:t xml:space="preserve">identified 21 </w:t>
      </w:r>
      <w:r w:rsidR="00CD2A73">
        <w:t>needs to</w:t>
      </w:r>
      <w:r w:rsidRPr="00596B11">
        <w:t xml:space="preserve"> support the DoD Transportation System within 15 years</w:t>
      </w:r>
      <w:r w:rsidR="00CD2A73">
        <w:t>; s</w:t>
      </w:r>
      <w:r w:rsidRPr="00596B11">
        <w:t xml:space="preserve">ystem delivered 15 of the 21 </w:t>
      </w:r>
      <w:r w:rsidR="00CD2A73">
        <w:t>requirements</w:t>
      </w:r>
      <w:r w:rsidRPr="00596B11">
        <w:t>.</w:t>
      </w:r>
    </w:p>
    <w:p w14:paraId="4DBAD5F3" w14:textId="77777777" w:rsidR="00E521AB" w:rsidRDefault="00E521AB" w:rsidP="00E521AB">
      <w:pPr>
        <w:tabs>
          <w:tab w:val="right" w:pos="10800"/>
        </w:tabs>
        <w:jc w:val="both"/>
        <w:rPr>
          <w:u w:val="single"/>
        </w:rPr>
      </w:pPr>
    </w:p>
    <w:p w14:paraId="13AE97EF" w14:textId="77777777" w:rsidR="00E521AB" w:rsidRPr="00E521AB" w:rsidRDefault="00596B11" w:rsidP="00E521AB">
      <w:pPr>
        <w:tabs>
          <w:tab w:val="right" w:pos="10800"/>
        </w:tabs>
        <w:jc w:val="both"/>
        <w:rPr>
          <w:u w:val="single"/>
        </w:rPr>
      </w:pPr>
      <w:r>
        <w:rPr>
          <w:u w:val="single"/>
        </w:rPr>
        <w:t>CARGO FORCE INC.</w:t>
      </w:r>
      <w:r w:rsidR="00E521AB" w:rsidRPr="00E521AB">
        <w:tab/>
      </w:r>
      <w:r w:rsidR="00DA2783" w:rsidRPr="00413E87">
        <w:rPr>
          <w:u w:val="single"/>
        </w:rPr>
        <w:t>Portsmouth, NH</w:t>
      </w:r>
    </w:p>
    <w:p w14:paraId="2C075855" w14:textId="77777777" w:rsidR="00E521AB" w:rsidRPr="00E521AB" w:rsidRDefault="00596B11" w:rsidP="00E521AB">
      <w:pPr>
        <w:tabs>
          <w:tab w:val="right" w:pos="10800"/>
        </w:tabs>
        <w:spacing w:before="60"/>
        <w:jc w:val="both"/>
        <w:rPr>
          <w:b/>
        </w:rPr>
      </w:pPr>
      <w:r>
        <w:rPr>
          <w:b/>
        </w:rPr>
        <w:t>Acting COO</w:t>
      </w:r>
      <w:r w:rsidR="00E521AB" w:rsidRPr="00E521AB">
        <w:rPr>
          <w:b/>
        </w:rPr>
        <w:tab/>
      </w:r>
      <w:r w:rsidR="00413E87">
        <w:rPr>
          <w:b/>
        </w:rPr>
        <w:t xml:space="preserve">2000 to </w:t>
      </w:r>
      <w:r w:rsidR="00DA2783" w:rsidRPr="00413E87">
        <w:rPr>
          <w:b/>
        </w:rPr>
        <w:t>2014</w:t>
      </w:r>
      <w:r w:rsidR="00DA2783">
        <w:rPr>
          <w:b/>
          <w:color w:val="FF0000"/>
        </w:rPr>
        <w:t xml:space="preserve"> </w:t>
      </w:r>
    </w:p>
    <w:p w14:paraId="30D48AAC" w14:textId="77777777" w:rsidR="00E9687A" w:rsidRDefault="00E9687A" w:rsidP="00B924B2">
      <w:pPr>
        <w:numPr>
          <w:ilvl w:val="0"/>
          <w:numId w:val="9"/>
        </w:numPr>
        <w:spacing w:before="60"/>
        <w:jc w:val="both"/>
      </w:pPr>
      <w:r>
        <w:t>Oversaw all operations for one of the top U.S. logistic</w:t>
      </w:r>
      <w:r w:rsidR="004D202B">
        <w:t>s</w:t>
      </w:r>
      <w:r>
        <w:t xml:space="preserve"> c</w:t>
      </w:r>
      <w:r w:rsidR="00F831A4" w:rsidRPr="00B924B2">
        <w:t>ompanies in the United States</w:t>
      </w:r>
      <w:r w:rsidR="00413E87">
        <w:t>.</w:t>
      </w:r>
      <w:r w:rsidR="00F831A4" w:rsidRPr="00B924B2">
        <w:t xml:space="preserve"> </w:t>
      </w:r>
    </w:p>
    <w:p w14:paraId="64D8C17F" w14:textId="77777777" w:rsidR="00B924B2" w:rsidRPr="00B924B2" w:rsidRDefault="00E9687A" w:rsidP="00B924B2">
      <w:pPr>
        <w:numPr>
          <w:ilvl w:val="0"/>
          <w:numId w:val="9"/>
        </w:numPr>
        <w:spacing w:before="60"/>
        <w:jc w:val="both"/>
      </w:pPr>
      <w:r>
        <w:t xml:space="preserve">Drove competition </w:t>
      </w:r>
      <w:r w:rsidR="00F831A4" w:rsidRPr="00B924B2">
        <w:t>for development opportunity before the CAMMA Commission (USAF</w:t>
      </w:r>
      <w:r w:rsidR="004D202B">
        <w:t xml:space="preserve"> </w:t>
      </w:r>
      <w:r w:rsidR="00F831A4" w:rsidRPr="00B924B2">
        <w:t>/</w:t>
      </w:r>
      <w:r w:rsidR="004D202B">
        <w:t xml:space="preserve"> </w:t>
      </w:r>
      <w:r w:rsidR="00F831A4" w:rsidRPr="00B924B2">
        <w:t xml:space="preserve">Boeing Commission created by Act of Congress).  </w:t>
      </w:r>
    </w:p>
    <w:p w14:paraId="6A841D3F" w14:textId="77777777" w:rsidR="00B924B2" w:rsidRPr="00B924B2" w:rsidRDefault="00E9687A" w:rsidP="00B924B2">
      <w:pPr>
        <w:numPr>
          <w:ilvl w:val="0"/>
          <w:numId w:val="9"/>
        </w:numPr>
        <w:spacing w:before="60"/>
        <w:jc w:val="both"/>
      </w:pPr>
      <w:r>
        <w:t>Assembled team to develop</w:t>
      </w:r>
      <w:r w:rsidR="00F831A4" w:rsidRPr="00B924B2">
        <w:t xml:space="preserve"> </w:t>
      </w:r>
      <w:r>
        <w:t>best-in-class business process, business plan, marketing plan, and presentation materials.</w:t>
      </w:r>
    </w:p>
    <w:p w14:paraId="6962DA3E" w14:textId="77777777" w:rsidR="00F831A4" w:rsidRPr="00B924B2" w:rsidRDefault="00E9687A" w:rsidP="00B924B2">
      <w:pPr>
        <w:numPr>
          <w:ilvl w:val="0"/>
          <w:numId w:val="9"/>
        </w:numPr>
        <w:spacing w:before="60"/>
        <w:jc w:val="both"/>
      </w:pPr>
      <w:r>
        <w:t>Secured</w:t>
      </w:r>
      <w:r w:rsidR="00F831A4" w:rsidRPr="00B924B2">
        <w:t xml:space="preserve"> $4.6B in venture funding for 16 Boeing BC-17 </w:t>
      </w:r>
      <w:r w:rsidR="00413E87">
        <w:t>c</w:t>
      </w:r>
      <w:r w:rsidR="00DA2783">
        <w:t xml:space="preserve">ommercial </w:t>
      </w:r>
      <w:r w:rsidR="00413E87">
        <w:t>a</w:t>
      </w:r>
      <w:r w:rsidR="00F831A4" w:rsidRPr="00B924B2">
        <w:t>ircraft.</w:t>
      </w:r>
    </w:p>
    <w:p w14:paraId="105B6CFE" w14:textId="77777777" w:rsidR="00E521AB" w:rsidRDefault="00E521AB" w:rsidP="00E521AB">
      <w:pPr>
        <w:tabs>
          <w:tab w:val="right" w:pos="10800"/>
        </w:tabs>
        <w:jc w:val="both"/>
        <w:rPr>
          <w:u w:val="single"/>
        </w:rPr>
      </w:pPr>
    </w:p>
    <w:p w14:paraId="1E711867" w14:textId="77777777" w:rsidR="00E521AB" w:rsidRPr="00E521AB" w:rsidRDefault="00B924B2" w:rsidP="00E521AB">
      <w:pPr>
        <w:tabs>
          <w:tab w:val="right" w:pos="10800"/>
        </w:tabs>
        <w:jc w:val="both"/>
        <w:rPr>
          <w:u w:val="single"/>
        </w:rPr>
      </w:pPr>
      <w:r>
        <w:rPr>
          <w:u w:val="single"/>
        </w:rPr>
        <w:t>LIBERTY MUTUAL INSURANCE</w:t>
      </w:r>
      <w:r w:rsidR="00E521AB" w:rsidRPr="00E521AB">
        <w:tab/>
      </w:r>
      <w:r>
        <w:rPr>
          <w:u w:val="single"/>
        </w:rPr>
        <w:t>Portsmouth, NH</w:t>
      </w:r>
    </w:p>
    <w:p w14:paraId="73C1EFDF" w14:textId="77777777" w:rsidR="00E521AB" w:rsidRPr="00E521AB" w:rsidRDefault="00B924B2" w:rsidP="00E521AB">
      <w:pPr>
        <w:tabs>
          <w:tab w:val="right" w:pos="10800"/>
        </w:tabs>
        <w:spacing w:before="60"/>
        <w:jc w:val="both"/>
        <w:rPr>
          <w:b/>
        </w:rPr>
      </w:pPr>
      <w:r>
        <w:rPr>
          <w:b/>
        </w:rPr>
        <w:t>Technical Writer – Training Content Development</w:t>
      </w:r>
      <w:r w:rsidR="00E9687A">
        <w:rPr>
          <w:b/>
        </w:rPr>
        <w:t xml:space="preserve"> </w:t>
      </w:r>
      <w:r w:rsidR="00E9687A" w:rsidRPr="00E9687A">
        <w:t>(Con</w:t>
      </w:r>
      <w:r w:rsidR="00F00FCC">
        <w:t>t</w:t>
      </w:r>
      <w:r w:rsidR="00E9687A" w:rsidRPr="00E9687A">
        <w:t>ract)</w:t>
      </w:r>
      <w:r w:rsidR="00E521AB" w:rsidRPr="00E521AB">
        <w:rPr>
          <w:b/>
        </w:rPr>
        <w:tab/>
      </w:r>
      <w:r w:rsidR="00DA2783" w:rsidRPr="00413E87">
        <w:rPr>
          <w:b/>
        </w:rPr>
        <w:t>1998 to 2000</w:t>
      </w:r>
    </w:p>
    <w:p w14:paraId="721C30A6" w14:textId="77777777" w:rsidR="00F00FCC" w:rsidRDefault="00F831A4" w:rsidP="00B924B2">
      <w:pPr>
        <w:numPr>
          <w:ilvl w:val="0"/>
          <w:numId w:val="10"/>
        </w:numPr>
        <w:spacing w:before="60"/>
        <w:jc w:val="both"/>
      </w:pPr>
      <w:r w:rsidRPr="00B924B2">
        <w:t xml:space="preserve">Supported a wide range of training products for </w:t>
      </w:r>
      <w:r w:rsidR="00F00FCC">
        <w:t>sales application software p</w:t>
      </w:r>
      <w:r w:rsidRPr="00B924B2">
        <w:t xml:space="preserve">roducts.  </w:t>
      </w:r>
    </w:p>
    <w:p w14:paraId="3E834D36" w14:textId="77777777" w:rsidR="00F831A4" w:rsidRDefault="00F00FCC" w:rsidP="00B924B2">
      <w:pPr>
        <w:numPr>
          <w:ilvl w:val="0"/>
          <w:numId w:val="10"/>
        </w:numPr>
        <w:spacing w:before="60"/>
        <w:jc w:val="both"/>
      </w:pPr>
      <w:r>
        <w:t>Delivered course instruction and t</w:t>
      </w:r>
      <w:r w:rsidR="00F831A4" w:rsidRPr="00B924B2">
        <w:t xml:space="preserve">raining </w:t>
      </w:r>
      <w:r>
        <w:t>to m</w:t>
      </w:r>
      <w:r w:rsidR="00F831A4" w:rsidRPr="00B924B2">
        <w:t>anagement.</w:t>
      </w:r>
    </w:p>
    <w:p w14:paraId="4E35E2AA" w14:textId="77777777" w:rsidR="00413E87" w:rsidRDefault="00413E87" w:rsidP="00413E87">
      <w:pPr>
        <w:tabs>
          <w:tab w:val="right" w:pos="10800"/>
        </w:tabs>
        <w:jc w:val="both"/>
        <w:rPr>
          <w:u w:val="single"/>
        </w:rPr>
      </w:pPr>
    </w:p>
    <w:p w14:paraId="044569A1" w14:textId="77777777" w:rsidR="00413E87" w:rsidRPr="00E521AB" w:rsidRDefault="00413E87" w:rsidP="00413E87">
      <w:pPr>
        <w:tabs>
          <w:tab w:val="right" w:pos="10800"/>
        </w:tabs>
        <w:jc w:val="both"/>
        <w:rPr>
          <w:u w:val="single"/>
        </w:rPr>
      </w:pPr>
      <w:r>
        <w:rPr>
          <w:u w:val="single"/>
        </w:rPr>
        <w:t>LEADING EDGE PRODUCTS</w:t>
      </w:r>
      <w:r w:rsidRPr="00E521AB">
        <w:tab/>
      </w:r>
      <w:r w:rsidRPr="00413E87">
        <w:rPr>
          <w:u w:val="single"/>
        </w:rPr>
        <w:t>Westborough, MA</w:t>
      </w:r>
    </w:p>
    <w:p w14:paraId="75F1FF1B" w14:textId="77777777" w:rsidR="00413E87" w:rsidRPr="00E521AB" w:rsidRDefault="00413E87" w:rsidP="00413E87">
      <w:pPr>
        <w:tabs>
          <w:tab w:val="right" w:pos="10800"/>
        </w:tabs>
        <w:spacing w:before="60"/>
        <w:jc w:val="both"/>
        <w:rPr>
          <w:b/>
        </w:rPr>
      </w:pPr>
      <w:r>
        <w:rPr>
          <w:b/>
        </w:rPr>
        <w:t>Documentation Manager</w:t>
      </w:r>
      <w:r w:rsidRPr="00E521AB">
        <w:rPr>
          <w:b/>
        </w:rPr>
        <w:tab/>
      </w:r>
      <w:r>
        <w:rPr>
          <w:b/>
        </w:rPr>
        <w:t xml:space="preserve">1992 to </w:t>
      </w:r>
      <w:r w:rsidRPr="00413E87">
        <w:rPr>
          <w:b/>
        </w:rPr>
        <w:t>1995</w:t>
      </w:r>
    </w:p>
    <w:p w14:paraId="5FD4A2CC" w14:textId="77777777" w:rsidR="00413E87" w:rsidRDefault="00413E87" w:rsidP="00413E87">
      <w:pPr>
        <w:numPr>
          <w:ilvl w:val="0"/>
          <w:numId w:val="2"/>
        </w:numPr>
        <w:tabs>
          <w:tab w:val="right" w:pos="10800"/>
        </w:tabs>
        <w:spacing w:before="60"/>
        <w:jc w:val="both"/>
      </w:pPr>
      <w:r>
        <w:t>Instituted printing bid management system which reduced Leading Edge Products printing budget by over 73%.</w:t>
      </w:r>
    </w:p>
    <w:p w14:paraId="7B764CD7" w14:textId="77777777" w:rsidR="00FA126C" w:rsidRPr="005B2559" w:rsidRDefault="00FA126C" w:rsidP="002B1A58">
      <w:pPr>
        <w:rPr>
          <w:sz w:val="12"/>
          <w:szCs w:val="12"/>
        </w:rPr>
      </w:pPr>
    </w:p>
    <w:p w14:paraId="046EC10E" w14:textId="77777777" w:rsidR="002B1A58" w:rsidRPr="005B2559" w:rsidRDefault="002B1A58" w:rsidP="002B1A58">
      <w:pPr>
        <w:pBdr>
          <w:top w:val="single" w:sz="4" w:space="1" w:color="auto"/>
        </w:pBdr>
        <w:tabs>
          <w:tab w:val="left" w:pos="1800"/>
        </w:tabs>
        <w:rPr>
          <w:sz w:val="12"/>
          <w:szCs w:val="12"/>
        </w:rPr>
      </w:pPr>
    </w:p>
    <w:p w14:paraId="27F0EDC2" w14:textId="77777777" w:rsidR="006B3606" w:rsidRPr="00BD613C" w:rsidRDefault="006B3606" w:rsidP="006B3606">
      <w:pPr>
        <w:jc w:val="center"/>
        <w:rPr>
          <w:b/>
          <w:i/>
        </w:rPr>
      </w:pPr>
      <w:r w:rsidRPr="00BD613C">
        <w:rPr>
          <w:b/>
          <w:i/>
        </w:rPr>
        <w:t>EDUCATION &amp; PROFESSIONAL DEVELOPMENT</w:t>
      </w:r>
    </w:p>
    <w:p w14:paraId="60DE03BE" w14:textId="77777777" w:rsidR="003A3556" w:rsidRPr="005B2559" w:rsidRDefault="003A3556" w:rsidP="003A3556">
      <w:pPr>
        <w:tabs>
          <w:tab w:val="left" w:pos="1800"/>
        </w:tabs>
        <w:ind w:right="-180"/>
        <w:rPr>
          <w:sz w:val="12"/>
          <w:szCs w:val="12"/>
        </w:rPr>
      </w:pPr>
    </w:p>
    <w:p w14:paraId="404268D0" w14:textId="77777777" w:rsidR="002F48C5" w:rsidRPr="00413E87" w:rsidRDefault="002F48C5" w:rsidP="00126B41">
      <w:pPr>
        <w:jc w:val="center"/>
      </w:pPr>
      <w:r w:rsidRPr="00413E87">
        <w:t>Schreiner College, Kerrville, TX</w:t>
      </w:r>
    </w:p>
    <w:p w14:paraId="4EBBD6C4" w14:textId="77777777" w:rsidR="002F48C5" w:rsidRPr="00413E87" w:rsidRDefault="00126B41" w:rsidP="00126B41">
      <w:pPr>
        <w:jc w:val="center"/>
      </w:pPr>
      <w:r>
        <w:t>B.A.</w:t>
      </w:r>
      <w:r w:rsidR="002F48C5" w:rsidRPr="00413E87">
        <w:t>, Business C</w:t>
      </w:r>
      <w:r>
        <w:t>ommerce (General Concentration)</w:t>
      </w:r>
    </w:p>
    <w:p w14:paraId="172B09ED" w14:textId="77777777" w:rsidR="00413E87" w:rsidRDefault="00126B41" w:rsidP="00126B41">
      <w:pPr>
        <w:jc w:val="center"/>
      </w:pPr>
      <w:r>
        <w:t>A.A</w:t>
      </w:r>
      <w:r w:rsidR="004D202B">
        <w:t>.,</w:t>
      </w:r>
      <w:r w:rsidR="002F48C5" w:rsidRPr="00413E87">
        <w:t xml:space="preserve"> Pre-Engineering Concentration (Minor)</w:t>
      </w:r>
    </w:p>
    <w:p w14:paraId="69289213" w14:textId="77777777" w:rsidR="00126B41" w:rsidRDefault="00126B41" w:rsidP="00413E87"/>
    <w:p w14:paraId="5478DFF5" w14:textId="77777777" w:rsidR="002F48C5" w:rsidRPr="00413E87" w:rsidRDefault="002F48C5" w:rsidP="00126B41">
      <w:pPr>
        <w:jc w:val="center"/>
      </w:pPr>
      <w:r w:rsidRPr="00413E87">
        <w:t>United States Air Force Technical School</w:t>
      </w:r>
      <w:r w:rsidR="00413E87">
        <w:t xml:space="preserve">, </w:t>
      </w:r>
      <w:r w:rsidRPr="00413E87">
        <w:t>Shepard Air Force Base, TX</w:t>
      </w:r>
    </w:p>
    <w:p w14:paraId="3C3499EA" w14:textId="77777777" w:rsidR="002F48C5" w:rsidRPr="00413E87" w:rsidRDefault="004D202B" w:rsidP="00126B41">
      <w:pPr>
        <w:jc w:val="center"/>
      </w:pPr>
      <w:r>
        <w:t xml:space="preserve">Certificate, </w:t>
      </w:r>
      <w:r w:rsidR="002F48C5" w:rsidRPr="00413E87">
        <w:t xml:space="preserve">Engineering Technologies, </w:t>
      </w:r>
    </w:p>
    <w:p w14:paraId="49016CAA" w14:textId="77777777" w:rsidR="002F48C5" w:rsidRPr="00413E87" w:rsidRDefault="004D202B" w:rsidP="00126B41">
      <w:pPr>
        <w:jc w:val="center"/>
      </w:pPr>
      <w:r>
        <w:t>Selected Studies for Engineering Technicians</w:t>
      </w:r>
    </w:p>
    <w:p w14:paraId="56B29A9C" w14:textId="77777777" w:rsidR="00413E87" w:rsidRDefault="002F48C5" w:rsidP="00413E87">
      <w:r w:rsidRPr="00413E87">
        <w:tab/>
      </w:r>
    </w:p>
    <w:p w14:paraId="1CE23F3F" w14:textId="77777777" w:rsidR="002F48C5" w:rsidRPr="00413E87" w:rsidRDefault="002F48C5" w:rsidP="00126B41">
      <w:pPr>
        <w:jc w:val="center"/>
      </w:pPr>
      <w:r w:rsidRPr="00413E87">
        <w:t>Lowell Institute at MIT, Cambridge, MA</w:t>
      </w:r>
    </w:p>
    <w:p w14:paraId="2EA10EEE" w14:textId="77777777" w:rsidR="00413E87" w:rsidRDefault="004D202B" w:rsidP="00126B41">
      <w:pPr>
        <w:jc w:val="center"/>
      </w:pPr>
      <w:r>
        <w:t>AutoCAD Applications Course</w:t>
      </w:r>
    </w:p>
    <w:p w14:paraId="73C69F64" w14:textId="77777777" w:rsidR="00126B41" w:rsidRDefault="00126B41" w:rsidP="00413E87"/>
    <w:p w14:paraId="25DDC4DA" w14:textId="77777777" w:rsidR="002F48C5" w:rsidRPr="00413E87" w:rsidRDefault="002F48C5" w:rsidP="00126B41">
      <w:pPr>
        <w:jc w:val="center"/>
      </w:pPr>
      <w:r w:rsidRPr="00413E87">
        <w:t>Total Quality Management Certificate -</w:t>
      </w:r>
      <w:r w:rsidR="009531DF" w:rsidRPr="00413E87">
        <w:t xml:space="preserve"> </w:t>
      </w:r>
      <w:r w:rsidRPr="00413E87">
        <w:t>United States Air Force</w:t>
      </w:r>
    </w:p>
    <w:p w14:paraId="47D5AD0C" w14:textId="77777777" w:rsidR="00FA126C" w:rsidRPr="00413E87" w:rsidRDefault="002F48C5" w:rsidP="00126B41">
      <w:pPr>
        <w:jc w:val="center"/>
      </w:pPr>
      <w:r w:rsidRPr="00413E87">
        <w:t>Xerox Total Quali</w:t>
      </w:r>
      <w:r w:rsidR="004D202B">
        <w:t>ty Management Series Curriculum</w:t>
      </w:r>
    </w:p>
    <w:p w14:paraId="6B5C74A2" w14:textId="77777777" w:rsidR="002F48C5" w:rsidRPr="00413E87" w:rsidRDefault="004D202B" w:rsidP="00126B41">
      <w:pPr>
        <w:jc w:val="center"/>
      </w:pPr>
      <w:r>
        <w:t xml:space="preserve">Prince 2 Project Management - </w:t>
      </w:r>
      <w:r w:rsidR="002F48C5" w:rsidRPr="00413E87">
        <w:t>Practitioner Training</w:t>
      </w:r>
    </w:p>
    <w:p w14:paraId="54F34B6F" w14:textId="77777777" w:rsidR="002F48C5" w:rsidRPr="005B2559" w:rsidRDefault="002F48C5" w:rsidP="00413E87">
      <w:pPr>
        <w:ind w:firstLine="720"/>
        <w:rPr>
          <w:sz w:val="12"/>
          <w:szCs w:val="12"/>
        </w:rPr>
      </w:pPr>
    </w:p>
    <w:p w14:paraId="14A1C069" w14:textId="77777777" w:rsidR="00FA126C" w:rsidRPr="005B2559" w:rsidRDefault="00FA126C" w:rsidP="00FA126C">
      <w:pPr>
        <w:pBdr>
          <w:top w:val="single" w:sz="4" w:space="1" w:color="auto"/>
        </w:pBdr>
        <w:tabs>
          <w:tab w:val="left" w:pos="1800"/>
        </w:tabs>
        <w:rPr>
          <w:sz w:val="12"/>
          <w:szCs w:val="12"/>
        </w:rPr>
      </w:pPr>
    </w:p>
    <w:p w14:paraId="1C5F42E1" w14:textId="77777777" w:rsidR="00FA126C" w:rsidRPr="00BD613C" w:rsidRDefault="009531DF" w:rsidP="00FA126C">
      <w:pPr>
        <w:jc w:val="center"/>
        <w:rPr>
          <w:b/>
          <w:i/>
        </w:rPr>
      </w:pPr>
      <w:r>
        <w:rPr>
          <w:b/>
          <w:i/>
        </w:rPr>
        <w:t>MILITARY SERVICE</w:t>
      </w:r>
    </w:p>
    <w:p w14:paraId="0D957733" w14:textId="77777777" w:rsidR="005B2559" w:rsidRPr="005B2559" w:rsidRDefault="005B2559" w:rsidP="005B2559">
      <w:pPr>
        <w:tabs>
          <w:tab w:val="left" w:pos="1800"/>
        </w:tabs>
        <w:ind w:right="-180"/>
        <w:rPr>
          <w:sz w:val="12"/>
          <w:szCs w:val="12"/>
        </w:rPr>
      </w:pPr>
    </w:p>
    <w:p w14:paraId="3A0AA19D" w14:textId="77777777" w:rsidR="00126B41" w:rsidRDefault="009531DF" w:rsidP="00126B41">
      <w:pPr>
        <w:tabs>
          <w:tab w:val="left" w:pos="1800"/>
        </w:tabs>
        <w:ind w:left="720" w:right="-180" w:hanging="720"/>
        <w:jc w:val="center"/>
      </w:pPr>
      <w:r w:rsidRPr="00413E87">
        <w:t>United States Air Force - USAF Reserve</w:t>
      </w:r>
    </w:p>
    <w:p w14:paraId="44E6E5D1" w14:textId="77777777" w:rsidR="009531DF" w:rsidRPr="00413E87" w:rsidRDefault="009531DF" w:rsidP="00126B41">
      <w:pPr>
        <w:tabs>
          <w:tab w:val="left" w:pos="1800"/>
        </w:tabs>
        <w:ind w:left="720" w:right="-180" w:hanging="720"/>
        <w:jc w:val="center"/>
      </w:pPr>
      <w:r>
        <w:t xml:space="preserve">Served in </w:t>
      </w:r>
      <w:r w:rsidRPr="00413E87">
        <w:t>Civil Engineering</w:t>
      </w:r>
      <w:r>
        <w:t>,</w:t>
      </w:r>
      <w:r w:rsidRPr="00413E87">
        <w:t xml:space="preserve"> Defense Logistics and Logistics Management</w:t>
      </w:r>
      <w:r w:rsidR="00126B41">
        <w:t xml:space="preserve">; </w:t>
      </w:r>
      <w:r w:rsidR="004D202B">
        <w:t>r</w:t>
      </w:r>
      <w:r w:rsidRPr="00413E87">
        <w:t>etired at rank of E-8</w:t>
      </w:r>
    </w:p>
    <w:p w14:paraId="690B5E56" w14:textId="77777777" w:rsidR="005510D6" w:rsidRPr="00BD613C" w:rsidRDefault="005510D6" w:rsidP="005510D6">
      <w:pPr>
        <w:jc w:val="center"/>
        <w:rPr>
          <w:sz w:val="20"/>
          <w:szCs w:val="20"/>
        </w:rPr>
      </w:pPr>
    </w:p>
    <w:sectPr w:rsidR="005510D6" w:rsidRPr="00BD613C" w:rsidSect="005B2559">
      <w:headerReference w:type="even" r:id="rId8"/>
      <w:headerReference w:type="default" r:id="rId9"/>
      <w:footerReference w:type="first" r:id="rId10"/>
      <w:pgSz w:w="12240" w:h="15840"/>
      <w:pgMar w:top="720" w:right="720" w:bottom="720" w:left="720" w:header="720" w:footer="720" w:gutter="0"/>
      <w:pgBorders w:offsetFrom="page"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56D212" w14:textId="77777777" w:rsidR="00507D1E" w:rsidRDefault="00507D1E">
      <w:r>
        <w:separator/>
      </w:r>
    </w:p>
  </w:endnote>
  <w:endnote w:type="continuationSeparator" w:id="0">
    <w:p w14:paraId="62FDAD15" w14:textId="77777777" w:rsidR="00507D1E" w:rsidRDefault="00507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PT Sans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D0EFB5" w14:textId="77777777" w:rsidR="006D4FE6" w:rsidRPr="005B2559" w:rsidRDefault="006D4FE6" w:rsidP="005B2559">
    <w:pPr>
      <w:pStyle w:val="Footer"/>
      <w:tabs>
        <w:tab w:val="clear" w:pos="8640"/>
        <w:tab w:val="right" w:pos="10800"/>
      </w:tabs>
      <w:rPr>
        <w:i/>
        <w:sz w:val="20"/>
        <w:szCs w:val="20"/>
      </w:rPr>
    </w:pPr>
    <w:r>
      <w:rPr>
        <w:i/>
      </w:rPr>
      <w:tab/>
    </w:r>
    <w:r>
      <w:rPr>
        <w:i/>
      </w:rPr>
      <w:tab/>
    </w:r>
    <w:r w:rsidRPr="005B2559">
      <w:rPr>
        <w:i/>
        <w:sz w:val="20"/>
        <w:szCs w:val="20"/>
      </w:rPr>
      <w:t>(Continued, page two)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B7E448" w14:textId="77777777" w:rsidR="00507D1E" w:rsidRDefault="00507D1E">
      <w:r>
        <w:separator/>
      </w:r>
    </w:p>
  </w:footnote>
  <w:footnote w:type="continuationSeparator" w:id="0">
    <w:p w14:paraId="270D3F2C" w14:textId="77777777" w:rsidR="00507D1E" w:rsidRDefault="00507D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15C9F2" w14:textId="77777777" w:rsidR="00426494" w:rsidRDefault="00426494" w:rsidP="00E56CAD">
    <w:pPr>
      <w:jc w:val="center"/>
      <w:rPr>
        <w:u w:val="single"/>
      </w:rPr>
    </w:pPr>
  </w:p>
  <w:p w14:paraId="13F112B9" w14:textId="77777777" w:rsidR="006D4FE6" w:rsidRPr="00E56CAD" w:rsidRDefault="00E37DB7" w:rsidP="00E56CAD">
    <w:pPr>
      <w:jc w:val="center"/>
      <w:rPr>
        <w:u w:val="single"/>
      </w:rPr>
    </w:pPr>
    <w:r>
      <w:rPr>
        <w:u w:val="single"/>
      </w:rPr>
      <w:t>Dale Hedrick</w:t>
    </w:r>
    <w:r w:rsidR="006D4FE6">
      <w:rPr>
        <w:u w:val="single"/>
      </w:rPr>
      <w:t xml:space="preserve"> ♦ </w:t>
    </w:r>
    <w:r w:rsidR="006D4FE6" w:rsidRPr="00E56CAD">
      <w:rPr>
        <w:u w:val="single"/>
      </w:rPr>
      <w:t>Page Two</w:t>
    </w:r>
  </w:p>
  <w:p w14:paraId="2267F377" w14:textId="77777777" w:rsidR="006D4FE6" w:rsidRDefault="006D4FE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51A5FB" w14:textId="77777777" w:rsidR="006D4FE6" w:rsidRPr="00E56CAD" w:rsidRDefault="006D4FE6" w:rsidP="00E56CAD">
    <w:pPr>
      <w:jc w:val="center"/>
      <w:rPr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82251"/>
    <w:multiLevelType w:val="hybridMultilevel"/>
    <w:tmpl w:val="461E690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EA40EDE"/>
    <w:multiLevelType w:val="hybridMultilevel"/>
    <w:tmpl w:val="26EEDB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1F085E"/>
    <w:multiLevelType w:val="hybridMultilevel"/>
    <w:tmpl w:val="78F0F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38406A"/>
    <w:multiLevelType w:val="hybridMultilevel"/>
    <w:tmpl w:val="C9E043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16356F"/>
    <w:multiLevelType w:val="hybridMultilevel"/>
    <w:tmpl w:val="625A72C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B3F01CC"/>
    <w:multiLevelType w:val="hybridMultilevel"/>
    <w:tmpl w:val="5D389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D8592D"/>
    <w:multiLevelType w:val="hybridMultilevel"/>
    <w:tmpl w:val="6DD62D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D056082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EB716C"/>
    <w:multiLevelType w:val="hybridMultilevel"/>
    <w:tmpl w:val="05644F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182ECE"/>
    <w:multiLevelType w:val="hybridMultilevel"/>
    <w:tmpl w:val="A74EF3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262D75"/>
    <w:multiLevelType w:val="hybridMultilevel"/>
    <w:tmpl w:val="46C8C4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9"/>
  </w:num>
  <w:num w:numId="6">
    <w:abstractNumId w:val="7"/>
  </w:num>
  <w:num w:numId="7">
    <w:abstractNumId w:val="3"/>
  </w:num>
  <w:num w:numId="8">
    <w:abstractNumId w:val="1"/>
  </w:num>
  <w:num w:numId="9">
    <w:abstractNumId w:val="5"/>
  </w:num>
  <w:num w:numId="10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UxszA3NzQzMjY1MrVU0lEKTi0uzszPAykwqgUAW1+CgSwAAAA="/>
  </w:docVars>
  <w:rsids>
    <w:rsidRoot w:val="0039153A"/>
    <w:rsid w:val="000044A1"/>
    <w:rsid w:val="00004BA3"/>
    <w:rsid w:val="0001141C"/>
    <w:rsid w:val="000114DD"/>
    <w:rsid w:val="00014BC8"/>
    <w:rsid w:val="000164E4"/>
    <w:rsid w:val="00020EC3"/>
    <w:rsid w:val="00025072"/>
    <w:rsid w:val="000351DB"/>
    <w:rsid w:val="00040DE4"/>
    <w:rsid w:val="00045B79"/>
    <w:rsid w:val="00046585"/>
    <w:rsid w:val="00050342"/>
    <w:rsid w:val="00053B6B"/>
    <w:rsid w:val="00055C9D"/>
    <w:rsid w:val="000621B3"/>
    <w:rsid w:val="00066BA4"/>
    <w:rsid w:val="0007014E"/>
    <w:rsid w:val="00070F0D"/>
    <w:rsid w:val="00074775"/>
    <w:rsid w:val="00075A9C"/>
    <w:rsid w:val="00082603"/>
    <w:rsid w:val="0008394B"/>
    <w:rsid w:val="00085CD2"/>
    <w:rsid w:val="000864C6"/>
    <w:rsid w:val="0009293B"/>
    <w:rsid w:val="00094F6D"/>
    <w:rsid w:val="00095658"/>
    <w:rsid w:val="0009796A"/>
    <w:rsid w:val="000A2067"/>
    <w:rsid w:val="000A294E"/>
    <w:rsid w:val="000A42E9"/>
    <w:rsid w:val="000A4A1A"/>
    <w:rsid w:val="000B1BF4"/>
    <w:rsid w:val="000B4095"/>
    <w:rsid w:val="000B4221"/>
    <w:rsid w:val="000B559A"/>
    <w:rsid w:val="000B5EB0"/>
    <w:rsid w:val="000B7EFD"/>
    <w:rsid w:val="000C0D3A"/>
    <w:rsid w:val="000C0E5A"/>
    <w:rsid w:val="000C5255"/>
    <w:rsid w:val="000C575E"/>
    <w:rsid w:val="000D315F"/>
    <w:rsid w:val="000E02FE"/>
    <w:rsid w:val="000E2ECC"/>
    <w:rsid w:val="000E4CC2"/>
    <w:rsid w:val="000F069D"/>
    <w:rsid w:val="00101496"/>
    <w:rsid w:val="00104D74"/>
    <w:rsid w:val="00110C7A"/>
    <w:rsid w:val="00114D6B"/>
    <w:rsid w:val="00115CC6"/>
    <w:rsid w:val="001201F1"/>
    <w:rsid w:val="00120E76"/>
    <w:rsid w:val="00122353"/>
    <w:rsid w:val="00126B41"/>
    <w:rsid w:val="0012798D"/>
    <w:rsid w:val="001324A4"/>
    <w:rsid w:val="001363B3"/>
    <w:rsid w:val="00141A41"/>
    <w:rsid w:val="00144E77"/>
    <w:rsid w:val="001507A5"/>
    <w:rsid w:val="00150EE1"/>
    <w:rsid w:val="00157B55"/>
    <w:rsid w:val="001632C1"/>
    <w:rsid w:val="00164EBC"/>
    <w:rsid w:val="0017134F"/>
    <w:rsid w:val="001755DF"/>
    <w:rsid w:val="001812B6"/>
    <w:rsid w:val="00181975"/>
    <w:rsid w:val="00183783"/>
    <w:rsid w:val="001850C7"/>
    <w:rsid w:val="001866CE"/>
    <w:rsid w:val="0019431B"/>
    <w:rsid w:val="001A2C1A"/>
    <w:rsid w:val="001A30D4"/>
    <w:rsid w:val="001A390C"/>
    <w:rsid w:val="001A4D3E"/>
    <w:rsid w:val="001A6599"/>
    <w:rsid w:val="001B1E3D"/>
    <w:rsid w:val="001B45EB"/>
    <w:rsid w:val="001B6916"/>
    <w:rsid w:val="001B6969"/>
    <w:rsid w:val="001C0465"/>
    <w:rsid w:val="001C1C45"/>
    <w:rsid w:val="001D1FA6"/>
    <w:rsid w:val="001E456A"/>
    <w:rsid w:val="001E4634"/>
    <w:rsid w:val="001E52DE"/>
    <w:rsid w:val="001E571D"/>
    <w:rsid w:val="001F1080"/>
    <w:rsid w:val="00204BF5"/>
    <w:rsid w:val="00207945"/>
    <w:rsid w:val="0021580B"/>
    <w:rsid w:val="00216C7C"/>
    <w:rsid w:val="00220032"/>
    <w:rsid w:val="00222A66"/>
    <w:rsid w:val="00224907"/>
    <w:rsid w:val="002309E1"/>
    <w:rsid w:val="00242B2B"/>
    <w:rsid w:val="00242E52"/>
    <w:rsid w:val="002440D4"/>
    <w:rsid w:val="0024434A"/>
    <w:rsid w:val="00244C4C"/>
    <w:rsid w:val="00245344"/>
    <w:rsid w:val="0024578F"/>
    <w:rsid w:val="0025430A"/>
    <w:rsid w:val="00257F2B"/>
    <w:rsid w:val="00270105"/>
    <w:rsid w:val="002747D8"/>
    <w:rsid w:val="00275FB3"/>
    <w:rsid w:val="00280B6B"/>
    <w:rsid w:val="002855DD"/>
    <w:rsid w:val="00286671"/>
    <w:rsid w:val="00286E34"/>
    <w:rsid w:val="00287C1D"/>
    <w:rsid w:val="00287D6E"/>
    <w:rsid w:val="00291ED6"/>
    <w:rsid w:val="00293937"/>
    <w:rsid w:val="0029428D"/>
    <w:rsid w:val="00296457"/>
    <w:rsid w:val="002972CB"/>
    <w:rsid w:val="0029762B"/>
    <w:rsid w:val="002A6022"/>
    <w:rsid w:val="002B1019"/>
    <w:rsid w:val="002B130F"/>
    <w:rsid w:val="002B1A58"/>
    <w:rsid w:val="002B1DE1"/>
    <w:rsid w:val="002B4B41"/>
    <w:rsid w:val="002B79C8"/>
    <w:rsid w:val="002C26D1"/>
    <w:rsid w:val="002C4CDC"/>
    <w:rsid w:val="002C5433"/>
    <w:rsid w:val="002C7D06"/>
    <w:rsid w:val="002D2907"/>
    <w:rsid w:val="002D2C9F"/>
    <w:rsid w:val="002D3961"/>
    <w:rsid w:val="002D588D"/>
    <w:rsid w:val="002D77BC"/>
    <w:rsid w:val="002E13A7"/>
    <w:rsid w:val="002E2492"/>
    <w:rsid w:val="002E29D5"/>
    <w:rsid w:val="002E5AAD"/>
    <w:rsid w:val="002F48C5"/>
    <w:rsid w:val="0030037C"/>
    <w:rsid w:val="003033DE"/>
    <w:rsid w:val="00303898"/>
    <w:rsid w:val="00314CCC"/>
    <w:rsid w:val="00316E61"/>
    <w:rsid w:val="003208CE"/>
    <w:rsid w:val="00331975"/>
    <w:rsid w:val="003366EC"/>
    <w:rsid w:val="0034406F"/>
    <w:rsid w:val="003519C0"/>
    <w:rsid w:val="00352814"/>
    <w:rsid w:val="0035655B"/>
    <w:rsid w:val="00362A1E"/>
    <w:rsid w:val="003630A2"/>
    <w:rsid w:val="003825E4"/>
    <w:rsid w:val="0038418D"/>
    <w:rsid w:val="00387769"/>
    <w:rsid w:val="003907E0"/>
    <w:rsid w:val="0039153A"/>
    <w:rsid w:val="00391E25"/>
    <w:rsid w:val="003A079C"/>
    <w:rsid w:val="003A3556"/>
    <w:rsid w:val="003A4CAA"/>
    <w:rsid w:val="003B385F"/>
    <w:rsid w:val="003B3DCB"/>
    <w:rsid w:val="003B4995"/>
    <w:rsid w:val="003B4EF7"/>
    <w:rsid w:val="003B7D21"/>
    <w:rsid w:val="003C3E33"/>
    <w:rsid w:val="003C54C2"/>
    <w:rsid w:val="003C6953"/>
    <w:rsid w:val="003C70E4"/>
    <w:rsid w:val="003C79C2"/>
    <w:rsid w:val="003C7E06"/>
    <w:rsid w:val="003D0AA6"/>
    <w:rsid w:val="003D414B"/>
    <w:rsid w:val="003D5ADC"/>
    <w:rsid w:val="003E37C5"/>
    <w:rsid w:val="003E48C7"/>
    <w:rsid w:val="003F3316"/>
    <w:rsid w:val="003F667B"/>
    <w:rsid w:val="003F6CE8"/>
    <w:rsid w:val="003F6DF0"/>
    <w:rsid w:val="00406372"/>
    <w:rsid w:val="0040695D"/>
    <w:rsid w:val="00410C29"/>
    <w:rsid w:val="00413DDF"/>
    <w:rsid w:val="00413E87"/>
    <w:rsid w:val="00414977"/>
    <w:rsid w:val="0042389C"/>
    <w:rsid w:val="00426494"/>
    <w:rsid w:val="004319F4"/>
    <w:rsid w:val="00432B73"/>
    <w:rsid w:val="0043494B"/>
    <w:rsid w:val="00435ED7"/>
    <w:rsid w:val="004371E5"/>
    <w:rsid w:val="00445FEC"/>
    <w:rsid w:val="00447D16"/>
    <w:rsid w:val="00450673"/>
    <w:rsid w:val="004525B6"/>
    <w:rsid w:val="0045706C"/>
    <w:rsid w:val="0046528C"/>
    <w:rsid w:val="00465D05"/>
    <w:rsid w:val="004664C7"/>
    <w:rsid w:val="004672B6"/>
    <w:rsid w:val="0047055C"/>
    <w:rsid w:val="00472BED"/>
    <w:rsid w:val="00475F49"/>
    <w:rsid w:val="00477CAC"/>
    <w:rsid w:val="0048482E"/>
    <w:rsid w:val="004869E4"/>
    <w:rsid w:val="00487E54"/>
    <w:rsid w:val="00490997"/>
    <w:rsid w:val="004A64A6"/>
    <w:rsid w:val="004B1919"/>
    <w:rsid w:val="004B7E7C"/>
    <w:rsid w:val="004C4BC8"/>
    <w:rsid w:val="004D05EC"/>
    <w:rsid w:val="004D0D2E"/>
    <w:rsid w:val="004D202B"/>
    <w:rsid w:val="004D208D"/>
    <w:rsid w:val="004D2EA0"/>
    <w:rsid w:val="004D5C5B"/>
    <w:rsid w:val="004E4CAC"/>
    <w:rsid w:val="004F0285"/>
    <w:rsid w:val="004F3DA9"/>
    <w:rsid w:val="004F4DD1"/>
    <w:rsid w:val="004F6DA9"/>
    <w:rsid w:val="00500875"/>
    <w:rsid w:val="005031DE"/>
    <w:rsid w:val="00507D1E"/>
    <w:rsid w:val="00517D42"/>
    <w:rsid w:val="0052164D"/>
    <w:rsid w:val="00530713"/>
    <w:rsid w:val="00532936"/>
    <w:rsid w:val="00533195"/>
    <w:rsid w:val="0054002B"/>
    <w:rsid w:val="005510D6"/>
    <w:rsid w:val="00560362"/>
    <w:rsid w:val="005627AB"/>
    <w:rsid w:val="00562A0F"/>
    <w:rsid w:val="00562D82"/>
    <w:rsid w:val="00572D43"/>
    <w:rsid w:val="00575A15"/>
    <w:rsid w:val="005778BD"/>
    <w:rsid w:val="00586DE7"/>
    <w:rsid w:val="00587BD7"/>
    <w:rsid w:val="00590F82"/>
    <w:rsid w:val="005960A1"/>
    <w:rsid w:val="00596B11"/>
    <w:rsid w:val="00596B80"/>
    <w:rsid w:val="005A10AE"/>
    <w:rsid w:val="005A43C7"/>
    <w:rsid w:val="005B2559"/>
    <w:rsid w:val="005B60FE"/>
    <w:rsid w:val="005B7520"/>
    <w:rsid w:val="005C4FA1"/>
    <w:rsid w:val="005C5FB9"/>
    <w:rsid w:val="005C6E5A"/>
    <w:rsid w:val="005D11FD"/>
    <w:rsid w:val="005D368E"/>
    <w:rsid w:val="005D3D0E"/>
    <w:rsid w:val="005E1C39"/>
    <w:rsid w:val="005E554B"/>
    <w:rsid w:val="005F183B"/>
    <w:rsid w:val="005F2BFE"/>
    <w:rsid w:val="005F479E"/>
    <w:rsid w:val="00604201"/>
    <w:rsid w:val="006045D6"/>
    <w:rsid w:val="00606BAF"/>
    <w:rsid w:val="00607F9A"/>
    <w:rsid w:val="00621207"/>
    <w:rsid w:val="00622480"/>
    <w:rsid w:val="006224FB"/>
    <w:rsid w:val="0062324D"/>
    <w:rsid w:val="00625651"/>
    <w:rsid w:val="00631B9F"/>
    <w:rsid w:val="0063572B"/>
    <w:rsid w:val="00640B37"/>
    <w:rsid w:val="00641911"/>
    <w:rsid w:val="00642943"/>
    <w:rsid w:val="00643266"/>
    <w:rsid w:val="00645EFF"/>
    <w:rsid w:val="00650AA7"/>
    <w:rsid w:val="00653DF5"/>
    <w:rsid w:val="00656D20"/>
    <w:rsid w:val="00657C97"/>
    <w:rsid w:val="00663BE2"/>
    <w:rsid w:val="00665620"/>
    <w:rsid w:val="00667187"/>
    <w:rsid w:val="006676EB"/>
    <w:rsid w:val="00670288"/>
    <w:rsid w:val="006772D3"/>
    <w:rsid w:val="0069135E"/>
    <w:rsid w:val="00695D82"/>
    <w:rsid w:val="006A10F1"/>
    <w:rsid w:val="006B265B"/>
    <w:rsid w:val="006B3606"/>
    <w:rsid w:val="006B6694"/>
    <w:rsid w:val="006B6BD4"/>
    <w:rsid w:val="006C17D3"/>
    <w:rsid w:val="006D0B82"/>
    <w:rsid w:val="006D225B"/>
    <w:rsid w:val="006D27E4"/>
    <w:rsid w:val="006D4073"/>
    <w:rsid w:val="006D4FE6"/>
    <w:rsid w:val="006E3991"/>
    <w:rsid w:val="006E4921"/>
    <w:rsid w:val="006E6F58"/>
    <w:rsid w:val="006F1454"/>
    <w:rsid w:val="00700DE9"/>
    <w:rsid w:val="00706B1A"/>
    <w:rsid w:val="007110DF"/>
    <w:rsid w:val="0071259D"/>
    <w:rsid w:val="00735BBF"/>
    <w:rsid w:val="0074067B"/>
    <w:rsid w:val="00745897"/>
    <w:rsid w:val="00746E03"/>
    <w:rsid w:val="00752A0F"/>
    <w:rsid w:val="0075649A"/>
    <w:rsid w:val="0075651C"/>
    <w:rsid w:val="007630C7"/>
    <w:rsid w:val="007642E9"/>
    <w:rsid w:val="00770D21"/>
    <w:rsid w:val="00771A04"/>
    <w:rsid w:val="00772409"/>
    <w:rsid w:val="00776121"/>
    <w:rsid w:val="00776F06"/>
    <w:rsid w:val="00781B26"/>
    <w:rsid w:val="007843EF"/>
    <w:rsid w:val="00792A57"/>
    <w:rsid w:val="007965AF"/>
    <w:rsid w:val="007969D1"/>
    <w:rsid w:val="007B2AE2"/>
    <w:rsid w:val="007B4065"/>
    <w:rsid w:val="007C032D"/>
    <w:rsid w:val="007C0A1E"/>
    <w:rsid w:val="007C4D90"/>
    <w:rsid w:val="007C5714"/>
    <w:rsid w:val="007D1DCD"/>
    <w:rsid w:val="007D702A"/>
    <w:rsid w:val="007D7BC2"/>
    <w:rsid w:val="007E2231"/>
    <w:rsid w:val="007E500C"/>
    <w:rsid w:val="007E64F9"/>
    <w:rsid w:val="007F12C2"/>
    <w:rsid w:val="007F4BA2"/>
    <w:rsid w:val="008061CD"/>
    <w:rsid w:val="00807AD0"/>
    <w:rsid w:val="00807D26"/>
    <w:rsid w:val="00812422"/>
    <w:rsid w:val="00815E8D"/>
    <w:rsid w:val="00820724"/>
    <w:rsid w:val="008213AC"/>
    <w:rsid w:val="0082380F"/>
    <w:rsid w:val="00830578"/>
    <w:rsid w:val="00831707"/>
    <w:rsid w:val="00831F39"/>
    <w:rsid w:val="0083487A"/>
    <w:rsid w:val="008411E7"/>
    <w:rsid w:val="0084487C"/>
    <w:rsid w:val="008607B9"/>
    <w:rsid w:val="00864030"/>
    <w:rsid w:val="008739D2"/>
    <w:rsid w:val="00874EA0"/>
    <w:rsid w:val="00880E3F"/>
    <w:rsid w:val="008821E2"/>
    <w:rsid w:val="00887D9F"/>
    <w:rsid w:val="0089072C"/>
    <w:rsid w:val="008907F4"/>
    <w:rsid w:val="0089456A"/>
    <w:rsid w:val="008A7EB2"/>
    <w:rsid w:val="008B0503"/>
    <w:rsid w:val="008B31BA"/>
    <w:rsid w:val="008B4B95"/>
    <w:rsid w:val="008B67B9"/>
    <w:rsid w:val="008C0CD3"/>
    <w:rsid w:val="008C4E62"/>
    <w:rsid w:val="008D1CD4"/>
    <w:rsid w:val="008D36AF"/>
    <w:rsid w:val="008D666E"/>
    <w:rsid w:val="008D79A7"/>
    <w:rsid w:val="008D7BF8"/>
    <w:rsid w:val="008E3961"/>
    <w:rsid w:val="008E73D4"/>
    <w:rsid w:val="009058E1"/>
    <w:rsid w:val="00910886"/>
    <w:rsid w:val="0091503B"/>
    <w:rsid w:val="009206A7"/>
    <w:rsid w:val="009208E2"/>
    <w:rsid w:val="009210B4"/>
    <w:rsid w:val="00936679"/>
    <w:rsid w:val="00936DB1"/>
    <w:rsid w:val="00951081"/>
    <w:rsid w:val="009518BE"/>
    <w:rsid w:val="009531DF"/>
    <w:rsid w:val="0095625F"/>
    <w:rsid w:val="00956A13"/>
    <w:rsid w:val="009636F9"/>
    <w:rsid w:val="00965C2C"/>
    <w:rsid w:val="009801F3"/>
    <w:rsid w:val="00980D58"/>
    <w:rsid w:val="00983D76"/>
    <w:rsid w:val="00985B5A"/>
    <w:rsid w:val="0098677A"/>
    <w:rsid w:val="009872BA"/>
    <w:rsid w:val="0099186C"/>
    <w:rsid w:val="0099510B"/>
    <w:rsid w:val="009A1F2F"/>
    <w:rsid w:val="009B36A8"/>
    <w:rsid w:val="009B401B"/>
    <w:rsid w:val="009C472D"/>
    <w:rsid w:val="009C5E3B"/>
    <w:rsid w:val="009C7224"/>
    <w:rsid w:val="009E16D1"/>
    <w:rsid w:val="009E172D"/>
    <w:rsid w:val="009E2503"/>
    <w:rsid w:val="009E6176"/>
    <w:rsid w:val="009E64EF"/>
    <w:rsid w:val="009E6588"/>
    <w:rsid w:val="009F4D15"/>
    <w:rsid w:val="009F5B27"/>
    <w:rsid w:val="009F645A"/>
    <w:rsid w:val="00A06C5D"/>
    <w:rsid w:val="00A100B6"/>
    <w:rsid w:val="00A10244"/>
    <w:rsid w:val="00A13286"/>
    <w:rsid w:val="00A13D05"/>
    <w:rsid w:val="00A210B0"/>
    <w:rsid w:val="00A22EDC"/>
    <w:rsid w:val="00A24DBE"/>
    <w:rsid w:val="00A24EB0"/>
    <w:rsid w:val="00A25F05"/>
    <w:rsid w:val="00A35AA2"/>
    <w:rsid w:val="00A3621F"/>
    <w:rsid w:val="00A370B0"/>
    <w:rsid w:val="00A43358"/>
    <w:rsid w:val="00A44AAE"/>
    <w:rsid w:val="00A44BBB"/>
    <w:rsid w:val="00A46850"/>
    <w:rsid w:val="00A47E23"/>
    <w:rsid w:val="00A5572C"/>
    <w:rsid w:val="00A5671B"/>
    <w:rsid w:val="00A56799"/>
    <w:rsid w:val="00A71F6D"/>
    <w:rsid w:val="00A721C7"/>
    <w:rsid w:val="00A723DC"/>
    <w:rsid w:val="00A72A8A"/>
    <w:rsid w:val="00A761DA"/>
    <w:rsid w:val="00A84B2B"/>
    <w:rsid w:val="00A853A4"/>
    <w:rsid w:val="00A869D6"/>
    <w:rsid w:val="00A87CBC"/>
    <w:rsid w:val="00A91CBE"/>
    <w:rsid w:val="00A9448C"/>
    <w:rsid w:val="00A95D52"/>
    <w:rsid w:val="00AA17B7"/>
    <w:rsid w:val="00AA1EB5"/>
    <w:rsid w:val="00AA4402"/>
    <w:rsid w:val="00AA4CA2"/>
    <w:rsid w:val="00AA4EC2"/>
    <w:rsid w:val="00AA50BD"/>
    <w:rsid w:val="00AB2056"/>
    <w:rsid w:val="00AC46FF"/>
    <w:rsid w:val="00AE1C42"/>
    <w:rsid w:val="00AE2E66"/>
    <w:rsid w:val="00AF2BC7"/>
    <w:rsid w:val="00B00532"/>
    <w:rsid w:val="00B02E51"/>
    <w:rsid w:val="00B057D9"/>
    <w:rsid w:val="00B061F6"/>
    <w:rsid w:val="00B11986"/>
    <w:rsid w:val="00B2368C"/>
    <w:rsid w:val="00B25D4E"/>
    <w:rsid w:val="00B26A84"/>
    <w:rsid w:val="00B30C1A"/>
    <w:rsid w:val="00B378F2"/>
    <w:rsid w:val="00B4167E"/>
    <w:rsid w:val="00B439EB"/>
    <w:rsid w:val="00B5032C"/>
    <w:rsid w:val="00B51E99"/>
    <w:rsid w:val="00B5486D"/>
    <w:rsid w:val="00B554C8"/>
    <w:rsid w:val="00B55861"/>
    <w:rsid w:val="00B6493B"/>
    <w:rsid w:val="00B707D0"/>
    <w:rsid w:val="00B731BA"/>
    <w:rsid w:val="00B73FCD"/>
    <w:rsid w:val="00B85605"/>
    <w:rsid w:val="00B86EB7"/>
    <w:rsid w:val="00B924B2"/>
    <w:rsid w:val="00B96033"/>
    <w:rsid w:val="00BA0D8B"/>
    <w:rsid w:val="00BA57A9"/>
    <w:rsid w:val="00BC0982"/>
    <w:rsid w:val="00BC3C51"/>
    <w:rsid w:val="00BC7588"/>
    <w:rsid w:val="00BC7C4E"/>
    <w:rsid w:val="00BD0CDC"/>
    <w:rsid w:val="00BD1543"/>
    <w:rsid w:val="00BD613C"/>
    <w:rsid w:val="00BE71CF"/>
    <w:rsid w:val="00BF278C"/>
    <w:rsid w:val="00BF281A"/>
    <w:rsid w:val="00BF471A"/>
    <w:rsid w:val="00BF5ED4"/>
    <w:rsid w:val="00BF7E48"/>
    <w:rsid w:val="00C0684E"/>
    <w:rsid w:val="00C10816"/>
    <w:rsid w:val="00C24A88"/>
    <w:rsid w:val="00C3480F"/>
    <w:rsid w:val="00C34C6C"/>
    <w:rsid w:val="00C35A7D"/>
    <w:rsid w:val="00C37E49"/>
    <w:rsid w:val="00C40B64"/>
    <w:rsid w:val="00C42F9F"/>
    <w:rsid w:val="00C43AB0"/>
    <w:rsid w:val="00C469A5"/>
    <w:rsid w:val="00C51A7B"/>
    <w:rsid w:val="00C528D1"/>
    <w:rsid w:val="00C52B7B"/>
    <w:rsid w:val="00C533F6"/>
    <w:rsid w:val="00C55534"/>
    <w:rsid w:val="00C55AF2"/>
    <w:rsid w:val="00C55B4C"/>
    <w:rsid w:val="00C56BE6"/>
    <w:rsid w:val="00C64D42"/>
    <w:rsid w:val="00C6685B"/>
    <w:rsid w:val="00C720A6"/>
    <w:rsid w:val="00C72D8F"/>
    <w:rsid w:val="00C74F55"/>
    <w:rsid w:val="00C7507A"/>
    <w:rsid w:val="00C75E39"/>
    <w:rsid w:val="00C76A8D"/>
    <w:rsid w:val="00C77133"/>
    <w:rsid w:val="00C777F7"/>
    <w:rsid w:val="00C8085F"/>
    <w:rsid w:val="00C83BCD"/>
    <w:rsid w:val="00C90A9C"/>
    <w:rsid w:val="00C9546E"/>
    <w:rsid w:val="00CA0E99"/>
    <w:rsid w:val="00CA42E4"/>
    <w:rsid w:val="00CA4C6B"/>
    <w:rsid w:val="00CC1017"/>
    <w:rsid w:val="00CC5F16"/>
    <w:rsid w:val="00CD2A73"/>
    <w:rsid w:val="00CD4D09"/>
    <w:rsid w:val="00CD6103"/>
    <w:rsid w:val="00CE2413"/>
    <w:rsid w:val="00CE4441"/>
    <w:rsid w:val="00CF1B0E"/>
    <w:rsid w:val="00D01CDA"/>
    <w:rsid w:val="00D123AE"/>
    <w:rsid w:val="00D13C31"/>
    <w:rsid w:val="00D15654"/>
    <w:rsid w:val="00D22063"/>
    <w:rsid w:val="00D2312E"/>
    <w:rsid w:val="00D32333"/>
    <w:rsid w:val="00D4159E"/>
    <w:rsid w:val="00D47412"/>
    <w:rsid w:val="00D5006F"/>
    <w:rsid w:val="00D50C09"/>
    <w:rsid w:val="00D5450E"/>
    <w:rsid w:val="00D55F6E"/>
    <w:rsid w:val="00D56281"/>
    <w:rsid w:val="00D74183"/>
    <w:rsid w:val="00D81591"/>
    <w:rsid w:val="00D838D7"/>
    <w:rsid w:val="00D841A3"/>
    <w:rsid w:val="00D9695F"/>
    <w:rsid w:val="00D96FD8"/>
    <w:rsid w:val="00DA2783"/>
    <w:rsid w:val="00DB1C7A"/>
    <w:rsid w:val="00DB4757"/>
    <w:rsid w:val="00DC3DB7"/>
    <w:rsid w:val="00DC6CAC"/>
    <w:rsid w:val="00DD5F12"/>
    <w:rsid w:val="00DD6626"/>
    <w:rsid w:val="00DE3B9B"/>
    <w:rsid w:val="00DE4E6E"/>
    <w:rsid w:val="00DE6032"/>
    <w:rsid w:val="00DE7130"/>
    <w:rsid w:val="00DF6B96"/>
    <w:rsid w:val="00DF6FFE"/>
    <w:rsid w:val="00E02AD0"/>
    <w:rsid w:val="00E06ECA"/>
    <w:rsid w:val="00E10531"/>
    <w:rsid w:val="00E107E5"/>
    <w:rsid w:val="00E147DC"/>
    <w:rsid w:val="00E14B78"/>
    <w:rsid w:val="00E20223"/>
    <w:rsid w:val="00E22B61"/>
    <w:rsid w:val="00E31C84"/>
    <w:rsid w:val="00E330BE"/>
    <w:rsid w:val="00E339F2"/>
    <w:rsid w:val="00E35CD9"/>
    <w:rsid w:val="00E37DB7"/>
    <w:rsid w:val="00E40E1D"/>
    <w:rsid w:val="00E43326"/>
    <w:rsid w:val="00E50F07"/>
    <w:rsid w:val="00E5188A"/>
    <w:rsid w:val="00E521AB"/>
    <w:rsid w:val="00E53674"/>
    <w:rsid w:val="00E56CAD"/>
    <w:rsid w:val="00E643AD"/>
    <w:rsid w:val="00E646A2"/>
    <w:rsid w:val="00E67D62"/>
    <w:rsid w:val="00E703FC"/>
    <w:rsid w:val="00E728BC"/>
    <w:rsid w:val="00E74F35"/>
    <w:rsid w:val="00E77EFA"/>
    <w:rsid w:val="00E81FDD"/>
    <w:rsid w:val="00E91839"/>
    <w:rsid w:val="00E9314B"/>
    <w:rsid w:val="00E94748"/>
    <w:rsid w:val="00E9687A"/>
    <w:rsid w:val="00EA156D"/>
    <w:rsid w:val="00EA1793"/>
    <w:rsid w:val="00EA2BCA"/>
    <w:rsid w:val="00EA33A9"/>
    <w:rsid w:val="00EA7C87"/>
    <w:rsid w:val="00EB13D1"/>
    <w:rsid w:val="00EB54D0"/>
    <w:rsid w:val="00EB75A3"/>
    <w:rsid w:val="00EC1E0D"/>
    <w:rsid w:val="00EC48A9"/>
    <w:rsid w:val="00EC54B6"/>
    <w:rsid w:val="00EC7EF4"/>
    <w:rsid w:val="00ED0111"/>
    <w:rsid w:val="00ED39E3"/>
    <w:rsid w:val="00ED4F14"/>
    <w:rsid w:val="00ED58DA"/>
    <w:rsid w:val="00ED66FD"/>
    <w:rsid w:val="00EE0142"/>
    <w:rsid w:val="00EE2F4D"/>
    <w:rsid w:val="00EE37DD"/>
    <w:rsid w:val="00EF34F3"/>
    <w:rsid w:val="00EF42F7"/>
    <w:rsid w:val="00EF4A5B"/>
    <w:rsid w:val="00EF775C"/>
    <w:rsid w:val="00EF7C14"/>
    <w:rsid w:val="00F00FCC"/>
    <w:rsid w:val="00F04415"/>
    <w:rsid w:val="00F10CD3"/>
    <w:rsid w:val="00F21859"/>
    <w:rsid w:val="00F24F41"/>
    <w:rsid w:val="00F31C34"/>
    <w:rsid w:val="00F34402"/>
    <w:rsid w:val="00F353FE"/>
    <w:rsid w:val="00F36FA8"/>
    <w:rsid w:val="00F37D60"/>
    <w:rsid w:val="00F4164C"/>
    <w:rsid w:val="00F43176"/>
    <w:rsid w:val="00F55A91"/>
    <w:rsid w:val="00F61AEA"/>
    <w:rsid w:val="00F6704A"/>
    <w:rsid w:val="00F7057D"/>
    <w:rsid w:val="00F81363"/>
    <w:rsid w:val="00F82B50"/>
    <w:rsid w:val="00F831A4"/>
    <w:rsid w:val="00F85672"/>
    <w:rsid w:val="00F87A26"/>
    <w:rsid w:val="00F9027B"/>
    <w:rsid w:val="00F90433"/>
    <w:rsid w:val="00F912CF"/>
    <w:rsid w:val="00F9312F"/>
    <w:rsid w:val="00F96F9E"/>
    <w:rsid w:val="00FA126C"/>
    <w:rsid w:val="00FA3603"/>
    <w:rsid w:val="00FA5047"/>
    <w:rsid w:val="00FA78F2"/>
    <w:rsid w:val="00FB0557"/>
    <w:rsid w:val="00FB10D3"/>
    <w:rsid w:val="00FB1D4A"/>
    <w:rsid w:val="00FB661B"/>
    <w:rsid w:val="00FC278E"/>
    <w:rsid w:val="00FC7A3C"/>
    <w:rsid w:val="00FC7B87"/>
    <w:rsid w:val="00FD3D53"/>
    <w:rsid w:val="00FD6A14"/>
    <w:rsid w:val="00FD6DC2"/>
    <w:rsid w:val="00FE0799"/>
    <w:rsid w:val="00FE1ECF"/>
    <w:rsid w:val="00FE6682"/>
    <w:rsid w:val="00FE7B12"/>
    <w:rsid w:val="00FF101A"/>
    <w:rsid w:val="00FF2EBD"/>
    <w:rsid w:val="00FF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CD0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qFormat/>
    <w:rsid w:val="0069135E"/>
    <w:pPr>
      <w:keepNext/>
      <w:overflowPunct w:val="0"/>
      <w:autoSpaceDE w:val="0"/>
      <w:autoSpaceDN w:val="0"/>
      <w:adjustRightInd w:val="0"/>
      <w:textAlignment w:val="baseline"/>
      <w:outlineLvl w:val="4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56CA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6CAD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09293B"/>
    <w:rPr>
      <w:sz w:val="16"/>
      <w:szCs w:val="16"/>
    </w:rPr>
  </w:style>
  <w:style w:type="paragraph" w:styleId="CommentText">
    <w:name w:val="annotation text"/>
    <w:basedOn w:val="Normal"/>
    <w:semiHidden/>
    <w:rsid w:val="0009293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9293B"/>
    <w:rPr>
      <w:b/>
      <w:bCs/>
    </w:rPr>
  </w:style>
  <w:style w:type="paragraph" w:styleId="BalloonText">
    <w:name w:val="Balloon Text"/>
    <w:basedOn w:val="Normal"/>
    <w:semiHidden/>
    <w:rsid w:val="0009293B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0A2067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E43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745897"/>
    <w:pPr>
      <w:tabs>
        <w:tab w:val="left" w:pos="259"/>
        <w:tab w:val="left" w:pos="518"/>
        <w:tab w:val="left" w:pos="778"/>
        <w:tab w:val="right" w:pos="10354"/>
      </w:tabs>
      <w:ind w:left="259" w:hanging="259"/>
      <w:jc w:val="both"/>
    </w:pPr>
    <w:rPr>
      <w:rFonts w:ascii="Tahoma" w:hAnsi="Tahoma"/>
      <w:sz w:val="18"/>
    </w:rPr>
  </w:style>
  <w:style w:type="paragraph" w:styleId="BodyText">
    <w:name w:val="Body Text"/>
    <w:basedOn w:val="Normal"/>
    <w:link w:val="BodyTextChar"/>
    <w:uiPriority w:val="99"/>
    <w:rsid w:val="00E06ECA"/>
    <w:pPr>
      <w:spacing w:after="120"/>
    </w:pPr>
    <w:rPr>
      <w:rFonts w:ascii="Tms Rmn" w:hAnsi="Tms Rmn"/>
      <w:szCs w:val="20"/>
    </w:rPr>
  </w:style>
  <w:style w:type="paragraph" w:styleId="BodyText3">
    <w:name w:val="Body Text 3"/>
    <w:basedOn w:val="Normal"/>
    <w:rsid w:val="00E06ECA"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rsid w:val="00E06ECA"/>
    <w:pPr>
      <w:spacing w:after="120"/>
      <w:ind w:left="360"/>
    </w:pPr>
    <w:rPr>
      <w:rFonts w:ascii="Tms Rmn" w:hAnsi="Tms Rmn"/>
      <w:szCs w:val="20"/>
    </w:rPr>
  </w:style>
  <w:style w:type="paragraph" w:styleId="List2">
    <w:name w:val="List 2"/>
    <w:basedOn w:val="Normal"/>
    <w:rsid w:val="00E06ECA"/>
    <w:pPr>
      <w:ind w:left="720" w:hanging="360"/>
    </w:pPr>
    <w:rPr>
      <w:rFonts w:ascii="Tms Rmn" w:hAnsi="Tms Rmn"/>
      <w:szCs w:val="20"/>
    </w:rPr>
  </w:style>
  <w:style w:type="paragraph" w:styleId="ListBullet2">
    <w:name w:val="List Bullet 2"/>
    <w:basedOn w:val="Normal"/>
    <w:rsid w:val="00E06ECA"/>
    <w:pPr>
      <w:ind w:left="720" w:hanging="360"/>
    </w:pPr>
    <w:rPr>
      <w:rFonts w:ascii="Tms Rmn" w:hAnsi="Tms Rmn"/>
      <w:szCs w:val="20"/>
    </w:rPr>
  </w:style>
  <w:style w:type="paragraph" w:styleId="List">
    <w:name w:val="List"/>
    <w:basedOn w:val="Normal"/>
    <w:rsid w:val="00E06ECA"/>
    <w:pPr>
      <w:ind w:left="360" w:hanging="360"/>
    </w:pPr>
    <w:rPr>
      <w:rFonts w:ascii="Tms Rmn" w:hAnsi="Tms Rmn"/>
      <w:szCs w:val="20"/>
    </w:rPr>
  </w:style>
  <w:style w:type="paragraph" w:styleId="List4">
    <w:name w:val="List 4"/>
    <w:basedOn w:val="Normal"/>
    <w:rsid w:val="00E06ECA"/>
    <w:pPr>
      <w:ind w:left="1440" w:hanging="360"/>
    </w:pPr>
    <w:rPr>
      <w:rFonts w:ascii="Tms Rmn" w:hAnsi="Tms Rmn"/>
      <w:szCs w:val="20"/>
    </w:rPr>
  </w:style>
  <w:style w:type="paragraph" w:styleId="Subtitle">
    <w:name w:val="Subtitle"/>
    <w:basedOn w:val="Normal"/>
    <w:qFormat/>
    <w:rsid w:val="00D81591"/>
    <w:rPr>
      <w:b/>
      <w:sz w:val="28"/>
      <w:szCs w:val="20"/>
    </w:rPr>
  </w:style>
  <w:style w:type="character" w:styleId="PageNumber">
    <w:name w:val="page number"/>
    <w:basedOn w:val="DefaultParagraphFont"/>
    <w:rsid w:val="00D81591"/>
  </w:style>
  <w:style w:type="paragraph" w:styleId="BodyText2">
    <w:name w:val="Body Text 2"/>
    <w:basedOn w:val="Normal"/>
    <w:rsid w:val="001755DF"/>
    <w:pPr>
      <w:spacing w:after="120" w:line="480" w:lineRule="auto"/>
    </w:pPr>
  </w:style>
  <w:style w:type="paragraph" w:styleId="ListParagraph">
    <w:name w:val="List Paragraph"/>
    <w:basedOn w:val="Normal"/>
    <w:uiPriority w:val="34"/>
    <w:qFormat/>
    <w:rsid w:val="00F831A4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link w:val="BodyText"/>
    <w:uiPriority w:val="99"/>
    <w:rsid w:val="00F831A4"/>
    <w:rPr>
      <w:rFonts w:ascii="Tms Rmn" w:hAnsi="Tms Rmn"/>
      <w:sz w:val="24"/>
    </w:rPr>
  </w:style>
  <w:style w:type="paragraph" w:customStyle="1" w:styleId="Position">
    <w:name w:val="Position"/>
    <w:basedOn w:val="Normal"/>
    <w:next w:val="Normal"/>
    <w:uiPriority w:val="99"/>
    <w:rsid w:val="00F831A4"/>
    <w:pPr>
      <w:suppressAutoHyphens/>
      <w:autoSpaceDE w:val="0"/>
      <w:autoSpaceDN w:val="0"/>
      <w:adjustRightInd w:val="0"/>
      <w:spacing w:line="240" w:lineRule="atLeast"/>
      <w:textAlignment w:val="center"/>
    </w:pPr>
    <w:rPr>
      <w:rFonts w:ascii="Corbel" w:eastAsia="Calibri" w:hAnsi="Corbel" w:cs="Corbel"/>
      <w:b/>
      <w:bCs/>
      <w:color w:val="000000"/>
    </w:rPr>
  </w:style>
  <w:style w:type="paragraph" w:customStyle="1" w:styleId="BodyTextJustified">
    <w:name w:val="Body Text Justified"/>
    <w:basedOn w:val="BodyText"/>
    <w:uiPriority w:val="99"/>
    <w:rsid w:val="00F831A4"/>
    <w:pPr>
      <w:suppressAutoHyphens/>
      <w:autoSpaceDE w:val="0"/>
      <w:autoSpaceDN w:val="0"/>
      <w:adjustRightInd w:val="0"/>
      <w:spacing w:after="0" w:line="240" w:lineRule="atLeast"/>
      <w:jc w:val="both"/>
      <w:textAlignment w:val="center"/>
    </w:pPr>
    <w:rPr>
      <w:rFonts w:ascii="Corbel" w:eastAsia="Calibri" w:hAnsi="Corbel" w:cs="Corbel"/>
      <w:color w:val="000000"/>
      <w:sz w:val="20"/>
    </w:rPr>
  </w:style>
  <w:style w:type="paragraph" w:customStyle="1" w:styleId="BulletIndent">
    <w:name w:val="Bullet Indent"/>
    <w:basedOn w:val="BodyText"/>
    <w:uiPriority w:val="99"/>
    <w:rsid w:val="00F831A4"/>
    <w:pPr>
      <w:tabs>
        <w:tab w:val="left" w:pos="540"/>
      </w:tabs>
      <w:suppressAutoHyphens/>
      <w:autoSpaceDE w:val="0"/>
      <w:autoSpaceDN w:val="0"/>
      <w:adjustRightInd w:val="0"/>
      <w:spacing w:after="0" w:line="240" w:lineRule="atLeast"/>
      <w:ind w:left="520" w:hanging="280"/>
      <w:textAlignment w:val="center"/>
    </w:pPr>
    <w:rPr>
      <w:rFonts w:ascii="Corbel" w:eastAsia="Calibri" w:hAnsi="Corbel" w:cs="Corbel"/>
      <w:color w:val="000000"/>
      <w:sz w:val="20"/>
    </w:rPr>
  </w:style>
  <w:style w:type="paragraph" w:customStyle="1" w:styleId="BulletIndentFirst">
    <w:name w:val="Bullet Indent First"/>
    <w:basedOn w:val="BulletIndent"/>
    <w:uiPriority w:val="99"/>
    <w:rsid w:val="00F831A4"/>
    <w:pPr>
      <w:spacing w:before="101"/>
    </w:pPr>
  </w:style>
  <w:style w:type="character" w:customStyle="1" w:styleId="BodyTextBold">
    <w:name w:val="Body Text Bold"/>
    <w:uiPriority w:val="99"/>
    <w:rsid w:val="00F831A4"/>
    <w:rPr>
      <w:rFonts w:ascii="PT Sans Bold" w:hAnsi="PT Sans Bold" w:cs="PT Sans Bold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qFormat/>
    <w:rsid w:val="0069135E"/>
    <w:pPr>
      <w:keepNext/>
      <w:overflowPunct w:val="0"/>
      <w:autoSpaceDE w:val="0"/>
      <w:autoSpaceDN w:val="0"/>
      <w:adjustRightInd w:val="0"/>
      <w:textAlignment w:val="baseline"/>
      <w:outlineLvl w:val="4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56CA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6CAD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09293B"/>
    <w:rPr>
      <w:sz w:val="16"/>
      <w:szCs w:val="16"/>
    </w:rPr>
  </w:style>
  <w:style w:type="paragraph" w:styleId="CommentText">
    <w:name w:val="annotation text"/>
    <w:basedOn w:val="Normal"/>
    <w:semiHidden/>
    <w:rsid w:val="0009293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9293B"/>
    <w:rPr>
      <w:b/>
      <w:bCs/>
    </w:rPr>
  </w:style>
  <w:style w:type="paragraph" w:styleId="BalloonText">
    <w:name w:val="Balloon Text"/>
    <w:basedOn w:val="Normal"/>
    <w:semiHidden/>
    <w:rsid w:val="0009293B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0A2067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E43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745897"/>
    <w:pPr>
      <w:tabs>
        <w:tab w:val="left" w:pos="259"/>
        <w:tab w:val="left" w:pos="518"/>
        <w:tab w:val="left" w:pos="778"/>
        <w:tab w:val="right" w:pos="10354"/>
      </w:tabs>
      <w:ind w:left="259" w:hanging="259"/>
      <w:jc w:val="both"/>
    </w:pPr>
    <w:rPr>
      <w:rFonts w:ascii="Tahoma" w:hAnsi="Tahoma"/>
      <w:sz w:val="18"/>
    </w:rPr>
  </w:style>
  <w:style w:type="paragraph" w:styleId="BodyText">
    <w:name w:val="Body Text"/>
    <w:basedOn w:val="Normal"/>
    <w:link w:val="BodyTextChar"/>
    <w:uiPriority w:val="99"/>
    <w:rsid w:val="00E06ECA"/>
    <w:pPr>
      <w:spacing w:after="120"/>
    </w:pPr>
    <w:rPr>
      <w:rFonts w:ascii="Tms Rmn" w:hAnsi="Tms Rmn"/>
      <w:szCs w:val="20"/>
    </w:rPr>
  </w:style>
  <w:style w:type="paragraph" w:styleId="BodyText3">
    <w:name w:val="Body Text 3"/>
    <w:basedOn w:val="Normal"/>
    <w:rsid w:val="00E06ECA"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rsid w:val="00E06ECA"/>
    <w:pPr>
      <w:spacing w:after="120"/>
      <w:ind w:left="360"/>
    </w:pPr>
    <w:rPr>
      <w:rFonts w:ascii="Tms Rmn" w:hAnsi="Tms Rmn"/>
      <w:szCs w:val="20"/>
    </w:rPr>
  </w:style>
  <w:style w:type="paragraph" w:styleId="List2">
    <w:name w:val="List 2"/>
    <w:basedOn w:val="Normal"/>
    <w:rsid w:val="00E06ECA"/>
    <w:pPr>
      <w:ind w:left="720" w:hanging="360"/>
    </w:pPr>
    <w:rPr>
      <w:rFonts w:ascii="Tms Rmn" w:hAnsi="Tms Rmn"/>
      <w:szCs w:val="20"/>
    </w:rPr>
  </w:style>
  <w:style w:type="paragraph" w:styleId="ListBullet2">
    <w:name w:val="List Bullet 2"/>
    <w:basedOn w:val="Normal"/>
    <w:rsid w:val="00E06ECA"/>
    <w:pPr>
      <w:ind w:left="720" w:hanging="360"/>
    </w:pPr>
    <w:rPr>
      <w:rFonts w:ascii="Tms Rmn" w:hAnsi="Tms Rmn"/>
      <w:szCs w:val="20"/>
    </w:rPr>
  </w:style>
  <w:style w:type="paragraph" w:styleId="List">
    <w:name w:val="List"/>
    <w:basedOn w:val="Normal"/>
    <w:rsid w:val="00E06ECA"/>
    <w:pPr>
      <w:ind w:left="360" w:hanging="360"/>
    </w:pPr>
    <w:rPr>
      <w:rFonts w:ascii="Tms Rmn" w:hAnsi="Tms Rmn"/>
      <w:szCs w:val="20"/>
    </w:rPr>
  </w:style>
  <w:style w:type="paragraph" w:styleId="List4">
    <w:name w:val="List 4"/>
    <w:basedOn w:val="Normal"/>
    <w:rsid w:val="00E06ECA"/>
    <w:pPr>
      <w:ind w:left="1440" w:hanging="360"/>
    </w:pPr>
    <w:rPr>
      <w:rFonts w:ascii="Tms Rmn" w:hAnsi="Tms Rmn"/>
      <w:szCs w:val="20"/>
    </w:rPr>
  </w:style>
  <w:style w:type="paragraph" w:styleId="Subtitle">
    <w:name w:val="Subtitle"/>
    <w:basedOn w:val="Normal"/>
    <w:qFormat/>
    <w:rsid w:val="00D81591"/>
    <w:rPr>
      <w:b/>
      <w:sz w:val="28"/>
      <w:szCs w:val="20"/>
    </w:rPr>
  </w:style>
  <w:style w:type="character" w:styleId="PageNumber">
    <w:name w:val="page number"/>
    <w:basedOn w:val="DefaultParagraphFont"/>
    <w:rsid w:val="00D81591"/>
  </w:style>
  <w:style w:type="paragraph" w:styleId="BodyText2">
    <w:name w:val="Body Text 2"/>
    <w:basedOn w:val="Normal"/>
    <w:rsid w:val="001755DF"/>
    <w:pPr>
      <w:spacing w:after="120" w:line="480" w:lineRule="auto"/>
    </w:pPr>
  </w:style>
  <w:style w:type="paragraph" w:styleId="ListParagraph">
    <w:name w:val="List Paragraph"/>
    <w:basedOn w:val="Normal"/>
    <w:uiPriority w:val="34"/>
    <w:qFormat/>
    <w:rsid w:val="00F831A4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link w:val="BodyText"/>
    <w:uiPriority w:val="99"/>
    <w:rsid w:val="00F831A4"/>
    <w:rPr>
      <w:rFonts w:ascii="Tms Rmn" w:hAnsi="Tms Rmn"/>
      <w:sz w:val="24"/>
    </w:rPr>
  </w:style>
  <w:style w:type="paragraph" w:customStyle="1" w:styleId="Position">
    <w:name w:val="Position"/>
    <w:basedOn w:val="Normal"/>
    <w:next w:val="Normal"/>
    <w:uiPriority w:val="99"/>
    <w:rsid w:val="00F831A4"/>
    <w:pPr>
      <w:suppressAutoHyphens/>
      <w:autoSpaceDE w:val="0"/>
      <w:autoSpaceDN w:val="0"/>
      <w:adjustRightInd w:val="0"/>
      <w:spacing w:line="240" w:lineRule="atLeast"/>
      <w:textAlignment w:val="center"/>
    </w:pPr>
    <w:rPr>
      <w:rFonts w:ascii="Corbel" w:eastAsia="Calibri" w:hAnsi="Corbel" w:cs="Corbel"/>
      <w:b/>
      <w:bCs/>
      <w:color w:val="000000"/>
    </w:rPr>
  </w:style>
  <w:style w:type="paragraph" w:customStyle="1" w:styleId="BodyTextJustified">
    <w:name w:val="Body Text Justified"/>
    <w:basedOn w:val="BodyText"/>
    <w:uiPriority w:val="99"/>
    <w:rsid w:val="00F831A4"/>
    <w:pPr>
      <w:suppressAutoHyphens/>
      <w:autoSpaceDE w:val="0"/>
      <w:autoSpaceDN w:val="0"/>
      <w:adjustRightInd w:val="0"/>
      <w:spacing w:after="0" w:line="240" w:lineRule="atLeast"/>
      <w:jc w:val="both"/>
      <w:textAlignment w:val="center"/>
    </w:pPr>
    <w:rPr>
      <w:rFonts w:ascii="Corbel" w:eastAsia="Calibri" w:hAnsi="Corbel" w:cs="Corbel"/>
      <w:color w:val="000000"/>
      <w:sz w:val="20"/>
    </w:rPr>
  </w:style>
  <w:style w:type="paragraph" w:customStyle="1" w:styleId="BulletIndent">
    <w:name w:val="Bullet Indent"/>
    <w:basedOn w:val="BodyText"/>
    <w:uiPriority w:val="99"/>
    <w:rsid w:val="00F831A4"/>
    <w:pPr>
      <w:tabs>
        <w:tab w:val="left" w:pos="540"/>
      </w:tabs>
      <w:suppressAutoHyphens/>
      <w:autoSpaceDE w:val="0"/>
      <w:autoSpaceDN w:val="0"/>
      <w:adjustRightInd w:val="0"/>
      <w:spacing w:after="0" w:line="240" w:lineRule="atLeast"/>
      <w:ind w:left="520" w:hanging="280"/>
      <w:textAlignment w:val="center"/>
    </w:pPr>
    <w:rPr>
      <w:rFonts w:ascii="Corbel" w:eastAsia="Calibri" w:hAnsi="Corbel" w:cs="Corbel"/>
      <w:color w:val="000000"/>
      <w:sz w:val="20"/>
    </w:rPr>
  </w:style>
  <w:style w:type="paragraph" w:customStyle="1" w:styleId="BulletIndentFirst">
    <w:name w:val="Bullet Indent First"/>
    <w:basedOn w:val="BulletIndent"/>
    <w:uiPriority w:val="99"/>
    <w:rsid w:val="00F831A4"/>
    <w:pPr>
      <w:spacing w:before="101"/>
    </w:pPr>
  </w:style>
  <w:style w:type="character" w:customStyle="1" w:styleId="BodyTextBold">
    <w:name w:val="Body Text Bold"/>
    <w:uiPriority w:val="99"/>
    <w:rsid w:val="00F831A4"/>
    <w:rPr>
      <w:rFonts w:ascii="PT Sans Bold" w:hAnsi="PT Sans Bold" w:cs="PT Sans Bol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\Desktop\Work%2520Templates%2520and%2520Letters\Template%25202016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Template%202016</Template>
  <TotalTime>0</TotalTime>
  <Pages>2</Pages>
  <Words>706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LAST</vt:lpstr>
    </vt:vector>
  </TitlesOfParts>
  <Company>Microsoft</Company>
  <LinksUpToDate>false</LinksUpToDate>
  <CharactersWithSpaces>4912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LAST</dc:title>
  <dc:creator>Chris Adams</dc:creator>
  <cp:lastModifiedBy>Dale Hedrick</cp:lastModifiedBy>
  <cp:revision>2</cp:revision>
  <cp:lastPrinted>2005-04-11T18:09:00Z</cp:lastPrinted>
  <dcterms:created xsi:type="dcterms:W3CDTF">2017-10-19T12:32:00Z</dcterms:created>
  <dcterms:modified xsi:type="dcterms:W3CDTF">2017-10-19T12:32:00Z</dcterms:modified>
</cp:coreProperties>
</file>