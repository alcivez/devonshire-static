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Enter your name:"/>
        <w:tag w:val="Enter your name:"/>
        <w:id w:val="369030239"/>
        <w:placeholder>
          <w:docPart w:val="4C2F70B497694880B0DCE0E13279D08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14:paraId="29FB6DD5" w14:textId="0BBE8146" w:rsidR="00D61D44" w:rsidRDefault="004B36D4" w:rsidP="00BD3D2E">
          <w:pPr>
            <w:pStyle w:val="ContactInfo"/>
          </w:pPr>
          <w:r>
            <w:t>Gerard Hallahan</w:t>
          </w:r>
          <w:r>
            <w:br/>
            <w:t>(603) 660-8221</w:t>
          </w:r>
          <w:r>
            <w:br/>
            <w:t>ghallahan@hotmail.com</w:t>
          </w:r>
        </w:p>
      </w:sdtContent>
    </w:sdt>
    <w:p w14:paraId="082D9F62" w14:textId="0B378D5F" w:rsidR="00D61D44" w:rsidRDefault="008C451A">
      <w:pPr>
        <w:pStyle w:val="ContactInfo"/>
      </w:pPr>
      <w:r>
        <w:t>45 Seneca St</w:t>
      </w:r>
    </w:p>
    <w:p w14:paraId="6D372251" w14:textId="342184F1" w:rsidR="008C451A" w:rsidRDefault="008C451A">
      <w:pPr>
        <w:pStyle w:val="ContactInfo"/>
      </w:pPr>
      <w:r>
        <w:t>Rochester NH 03867</w:t>
      </w:r>
    </w:p>
    <w:sdt>
      <w:sdtPr>
        <w:alias w:val="Enter date:"/>
        <w:tag w:val="Enter date:"/>
        <w:id w:val="34163803"/>
        <w:placeholder>
          <w:docPart w:val="A1C6D23914234DF69D03ED6834150E53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15:appearance w15:val="hidden"/>
        <w:text/>
      </w:sdtPr>
      <w:sdtEndPr/>
      <w:sdtContent>
        <w:p w14:paraId="59481DAF" w14:textId="5BC241AD" w:rsidR="007D21D3" w:rsidRPr="007D21D3" w:rsidRDefault="00B42FE0" w:rsidP="007D21D3">
          <w:pPr>
            <w:pStyle w:val="Date"/>
          </w:pPr>
          <w:r>
            <w:t>June 21, 2018</w:t>
          </w:r>
        </w:p>
      </w:sdtContent>
    </w:sdt>
    <w:sdt>
      <w:sdtPr>
        <w:alias w:val="Enter recipient name:"/>
        <w:tag w:val="Enter recipient name:"/>
        <w:id w:val="-2028854023"/>
        <w:placeholder>
          <w:docPart w:val="1E2F13CBF10E4552BDE1A7C0DEF2EA7A"/>
        </w:placeholder>
        <w:dataBinding w:prefixMappings="xmlns:ns0='http://schemas.microsoft.com/office/2006/coverPageProps' " w:xpath="/ns0:CoverPageProperties[1]/ns0:CompanyFax[1]" w:storeItemID="{55AF091B-3C7A-41E3-B477-F2FDAA23CFDA}"/>
        <w15:appearance w15:val="hidden"/>
        <w:text w:multiLine="1"/>
      </w:sdtPr>
      <w:sdtEndPr/>
      <w:sdtContent>
        <w:p w14:paraId="621EEEE6" w14:textId="15D3DF8B" w:rsidR="00D61D44" w:rsidRDefault="008C451A" w:rsidP="008C451A">
          <w:pPr>
            <w:pStyle w:val="ContactInfo"/>
          </w:pPr>
          <w:r>
            <w:t xml:space="preserve">Devonshire </w:t>
          </w:r>
          <w:r w:rsidR="00387FF6">
            <w:t>Recruiting</w:t>
          </w:r>
          <w:r>
            <w:t>,</w:t>
          </w:r>
          <w:r>
            <w:br/>
          </w:r>
        </w:p>
      </w:sdtContent>
    </w:sdt>
    <w:p w14:paraId="57BFD1A8" w14:textId="5CDCE857" w:rsidR="00D61D44" w:rsidRDefault="00EA5EEF">
      <w:sdt>
        <w:sdtPr>
          <w:alias w:val="Enter letter text:"/>
          <w:tag w:val="Enter letter text:"/>
          <w:id w:val="76409756"/>
          <w:placeholder>
            <w:docPart w:val="3276D195EB834FCCBE5387EEF4F09DDC"/>
          </w:placeholder>
          <w:temporary/>
          <w:showingPlcHdr/>
          <w15:appearance w15:val="hidden"/>
        </w:sdtPr>
        <w:sdtEndPr/>
        <w:sdtContent>
          <w:r w:rsidR="006D71C8">
            <w:t>I am writing in response to your advertisement in</w:t>
          </w:r>
        </w:sdtContent>
      </w:sdt>
      <w:r w:rsidR="00F82475">
        <w:t xml:space="preserve"> </w:t>
      </w:r>
      <w:r w:rsidR="00387FF6">
        <w:t>Google</w:t>
      </w:r>
      <w:r w:rsidR="00F82475">
        <w:t xml:space="preserve">. </w:t>
      </w:r>
      <w:r>
        <w:t xml:space="preserve"> I am looking for a part-</w:t>
      </w:r>
      <w:proofErr w:type="gramStart"/>
      <w:r>
        <w:t>time  Help</w:t>
      </w:r>
      <w:proofErr w:type="gramEnd"/>
      <w:r>
        <w:t xml:space="preserve"> Desk position, either near Rochester NH, or work from home. </w:t>
      </w:r>
    </w:p>
    <w:p w14:paraId="74DB0DA5" w14:textId="50B6340D" w:rsidR="00D61D44" w:rsidRDefault="00DD3FA2">
      <w:r>
        <w:t xml:space="preserve">I can bring to your clients the </w:t>
      </w:r>
      <w:r w:rsidR="004B36D4">
        <w:t>following skills, acquired over 25 years.</w:t>
      </w:r>
    </w:p>
    <w:p w14:paraId="1058BC74" w14:textId="019EA381" w:rsidR="00D61D44" w:rsidRDefault="00C87A95" w:rsidP="00C87A95">
      <w:pPr>
        <w:pStyle w:val="ListBullet"/>
      </w:pPr>
      <w:r>
        <w:t>Remote Support</w:t>
      </w:r>
    </w:p>
    <w:p w14:paraId="3DF33560" w14:textId="2671A786" w:rsidR="00C87A95" w:rsidRDefault="00C87A95" w:rsidP="00C87A95">
      <w:pPr>
        <w:pStyle w:val="ListBullet"/>
      </w:pPr>
      <w:r>
        <w:t xml:space="preserve">Email Support </w:t>
      </w:r>
    </w:p>
    <w:p w14:paraId="7134916C" w14:textId="75D8A15D" w:rsidR="00C87A95" w:rsidRPr="006D0EDD" w:rsidRDefault="004B36D4" w:rsidP="00C87A95">
      <w:pPr>
        <w:pStyle w:val="ListBullet"/>
      </w:pPr>
      <w:r>
        <w:t xml:space="preserve">CRM </w:t>
      </w:r>
    </w:p>
    <w:p w14:paraId="37425B79" w14:textId="77777777" w:rsidR="00D61D44" w:rsidRDefault="00EA5EEF">
      <w:sdt>
        <w:sdtPr>
          <w:alias w:val="Enter letter text:"/>
          <w:tag w:val="Enter letter text:"/>
          <w:id w:val="-443844463"/>
          <w:placeholder>
            <w:docPart w:val="FC97EEBC6EE7405087BF1E5D1DEAD40F"/>
          </w:placeholder>
          <w:temporary/>
          <w:showingPlcHdr/>
          <w15:appearance w15:val="hidden"/>
        </w:sdtPr>
        <w:sdtEndPr/>
        <w:sdtContent>
          <w:r w:rsidR="006D71C8">
            <w:t>I would welcome the opportunity to further discuss this position with you. If you have questions or would like to schedule an interview, please contact me by phone at</w:t>
          </w:r>
        </w:sdtContent>
      </w:sdt>
      <w:r w:rsidR="00F82475">
        <w:t xml:space="preserve"> </w:t>
      </w:r>
      <w:sdt>
        <w:sdtPr>
          <w:alias w:val="Enter phone:"/>
          <w:tag w:val="Enter phone:"/>
          <w:id w:val="-348637692"/>
          <w:placeholder>
            <w:docPart w:val="0BD60DA297A94E9CBDCAD431D702FDFA"/>
          </w:placeholder>
          <w:temporary/>
          <w:showingPlcHdr/>
          <w:dataBinding w:prefixMappings="xmlns:ns0='http://schemas.microsoft.com/office/2006/coverPageProps' " w:xpath="/ns0:CoverPageProperties[1]/ns0:CompanyPhone[1]" w:storeItemID="{55AF091B-3C7A-41E3-B477-F2FDAA23CFDA}"/>
          <w15:appearance w15:val="hidden"/>
          <w:text/>
        </w:sdtPr>
        <w:sdtEndPr>
          <w:rPr>
            <w:rStyle w:val="SubtleReference"/>
            <w:color w:val="5A5A5A" w:themeColor="text1" w:themeTint="A5"/>
          </w:rPr>
        </w:sdtEndPr>
        <w:sdtContent>
          <w:r w:rsidR="006E3C0C" w:rsidRPr="00BE32CA">
            <w:rPr>
              <w:rStyle w:val="SubtleReference"/>
            </w:rPr>
            <w:t>phone</w:t>
          </w:r>
        </w:sdtContent>
      </w:sdt>
      <w:r w:rsidR="00F82475">
        <w:t xml:space="preserve"> </w:t>
      </w:r>
      <w:sdt>
        <w:sdtPr>
          <w:alias w:val="Enter letter text:"/>
          <w:tag w:val="Enter letter text:"/>
          <w:id w:val="-248658167"/>
          <w:placeholder>
            <w:docPart w:val="87BC3478886041FEB12C4CC1B8FF7580"/>
          </w:placeholder>
          <w:temporary/>
          <w:showingPlcHdr/>
          <w15:appearance w15:val="hidden"/>
        </w:sdtPr>
        <w:sdtEndPr/>
        <w:sdtContent>
          <w:r w:rsidR="006D71C8">
            <w:t>or by email at</w:t>
          </w:r>
        </w:sdtContent>
      </w:sdt>
      <w:r w:rsidR="00F82475">
        <w:t xml:space="preserve"> </w:t>
      </w:r>
      <w:sdt>
        <w:sdtPr>
          <w:alias w:val="Enter email:"/>
          <w:tag w:val="Enter email:"/>
          <w:id w:val="-109435293"/>
          <w:placeholder>
            <w:docPart w:val="9670AFD614B647DFB8C67867CB214A40"/>
          </w:placeholder>
          <w:temporary/>
          <w:showingPlcHdr/>
          <w:dataBinding w:prefixMappings="xmlns:ns0='http://schemas.microsoft.com/office/2006/coverPageProps' " w:xpath="/ns0:CoverPageProperties[1]/ns0:CompanyEmail[1]" w:storeItemID="{55AF091B-3C7A-41E3-B477-F2FDAA23CFDA}"/>
          <w15:appearance w15:val="hidden"/>
          <w:text/>
        </w:sdtPr>
        <w:sdtEndPr>
          <w:rPr>
            <w:rStyle w:val="SubtleReference"/>
            <w:color w:val="5A5A5A" w:themeColor="text1" w:themeTint="A5"/>
          </w:rPr>
        </w:sdtEndPr>
        <w:sdtContent>
          <w:r w:rsidR="006E3C0C" w:rsidRPr="00BE32CA">
            <w:rPr>
              <w:rStyle w:val="SubtleReference"/>
            </w:rPr>
            <w:t>email</w:t>
          </w:r>
        </w:sdtContent>
      </w:sdt>
      <w:r w:rsidR="00F82475">
        <w:t xml:space="preserve">. </w:t>
      </w:r>
      <w:sdt>
        <w:sdtPr>
          <w:alias w:val="Enter letter text:"/>
          <w:tag w:val="Enter letter text:"/>
          <w:id w:val="-1640723409"/>
          <w:placeholder>
            <w:docPart w:val="2F6699DFA7234F4E98CEA691ED0F3A9F"/>
          </w:placeholder>
          <w:temporary/>
          <w:showingPlcHdr/>
          <w15:appearance w15:val="hidden"/>
        </w:sdtPr>
        <w:sdtEndPr/>
        <w:sdtContent>
          <w:r w:rsidR="006D71C8">
            <w:t>I have enclosed my resume for your review, and I look forward to hearing from you.</w:t>
          </w:r>
        </w:sdtContent>
      </w:sdt>
    </w:p>
    <w:sdt>
      <w:sdtPr>
        <w:alias w:val="Sincerely:"/>
        <w:tag w:val="Sincerely:"/>
        <w:id w:val="1569768320"/>
        <w:placeholder>
          <w:docPart w:val="813B19006FFE4CC5BA435A1EE1E17C50"/>
        </w:placeholder>
        <w:temporary/>
        <w:showingPlcHdr/>
        <w15:appearance w15:val="hidden"/>
      </w:sdtPr>
      <w:sdtEndPr/>
      <w:sdtContent>
        <w:p w14:paraId="07BC06AE" w14:textId="77777777" w:rsidR="00D61D44" w:rsidRDefault="006D71C8">
          <w:pPr>
            <w:pStyle w:val="Closing"/>
          </w:pPr>
          <w:r>
            <w:t>Sincerely,</w:t>
          </w:r>
        </w:p>
      </w:sdtContent>
    </w:sdt>
    <w:sdt>
      <w:sdtPr>
        <w:alias w:val="Enter your name:"/>
        <w:tag w:val="Enter your name:"/>
        <w:id w:val="89670760"/>
        <w:placeholder>
          <w:docPart w:val="1486AAC7B9C044B58A59384F0758477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14:paraId="5358ECE5" w14:textId="25CD21DD" w:rsidR="00CA70E7" w:rsidRPr="006E5405" w:rsidRDefault="00B42FE0" w:rsidP="006E5405">
          <w:pPr>
            <w:pStyle w:val="Signature"/>
          </w:pPr>
          <w:r>
            <w:t>Gerard Hallahan</w:t>
          </w:r>
          <w:r w:rsidR="004B36D4">
            <w:br/>
            <w:t>(603) 660-8221</w:t>
          </w:r>
          <w:r w:rsidR="004B36D4">
            <w:br/>
            <w:t>ghallahan@hotmail.com</w:t>
          </w:r>
        </w:p>
      </w:sdtContent>
    </w:sdt>
    <w:p w14:paraId="1584E310" w14:textId="18B3F558" w:rsidR="00D33336" w:rsidRDefault="00D33336" w:rsidP="006E5405"/>
    <w:sectPr w:rsidR="00D33336" w:rsidSect="00C05601">
      <w:headerReference w:type="default" r:id="rId8"/>
      <w:pgSz w:w="12240" w:h="15840" w:code="1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4A3F2" w14:textId="77777777" w:rsidR="00CC0809" w:rsidRDefault="00CC0809">
      <w:pPr>
        <w:spacing w:after="0" w:line="240" w:lineRule="auto"/>
      </w:pPr>
      <w:r>
        <w:separator/>
      </w:r>
    </w:p>
  </w:endnote>
  <w:endnote w:type="continuationSeparator" w:id="0">
    <w:p w14:paraId="7D505EB2" w14:textId="77777777" w:rsidR="00CC0809" w:rsidRDefault="00CC0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565B4" w14:textId="77777777" w:rsidR="00CC0809" w:rsidRDefault="00CC0809">
      <w:pPr>
        <w:spacing w:after="0" w:line="240" w:lineRule="auto"/>
      </w:pPr>
      <w:r>
        <w:separator/>
      </w:r>
    </w:p>
  </w:footnote>
  <w:footnote w:type="continuationSeparator" w:id="0">
    <w:p w14:paraId="5F40E18F" w14:textId="77777777" w:rsidR="00CC0809" w:rsidRDefault="00CC0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Recipient Name"/>
      <w:tag w:val=""/>
      <w:id w:val="-1468971042"/>
      <w:placeholder>
        <w:docPart w:val="1E2F13CBF10E4552BDE1A7C0DEF2EA7A"/>
      </w:placeholder>
      <w:dataBinding w:prefixMappings="xmlns:ns0='http://schemas.microsoft.com/office/2006/coverPageProps' " w:xpath="/ns0:CoverPageProperties[1]/ns0:CompanyFax[1]" w:storeItemID="{55AF091B-3C7A-41E3-B477-F2FDAA23CFDA}"/>
      <w15:appearance w15:val="hidden"/>
      <w:text w:multiLine="1"/>
    </w:sdtPr>
    <w:sdtEndPr/>
    <w:sdtContent>
      <w:p w14:paraId="287E5F5E" w14:textId="63BFDD97" w:rsidR="00D61D44" w:rsidRDefault="00387FF6">
        <w:pPr>
          <w:pStyle w:val="Header"/>
        </w:pPr>
        <w:r>
          <w:t>Devonshire Recruiting,</w:t>
        </w:r>
        <w:r>
          <w:br/>
        </w:r>
      </w:p>
    </w:sdtContent>
  </w:sdt>
  <w:sdt>
    <w:sdtPr>
      <w:alias w:val="Enter date:"/>
      <w:tag w:val="Enter date:"/>
      <w:id w:val="-503353212"/>
      <w:placeholder>
        <w:docPart w:val="2576BD42EE2E44CFBEF1B6BD87DBF382"/>
      </w:placeholder>
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<w15:appearance w15:val="hidden"/>
      <w:text/>
    </w:sdtPr>
    <w:sdtEndPr/>
    <w:sdtContent>
      <w:p w14:paraId="131D53F8" w14:textId="2E4B66CD" w:rsidR="007D21D3" w:rsidRDefault="00325442" w:rsidP="007D21D3">
        <w:pPr>
          <w:pStyle w:val="Header"/>
        </w:pPr>
        <w:r>
          <w:t>June 21, 2018</w:t>
        </w:r>
      </w:p>
    </w:sdtContent>
  </w:sdt>
  <w:p w14:paraId="672B1B1F" w14:textId="77777777" w:rsidR="00D61D44" w:rsidRDefault="00F82475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D33336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0C24E3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60C00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F8BF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A32E7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66C17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E89B3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581B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0AD0E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E1D2DA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FC49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FE06F1"/>
    <w:multiLevelType w:val="hybridMultilevel"/>
    <w:tmpl w:val="DD1407C0"/>
    <w:lvl w:ilvl="0" w:tplc="382A2066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769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2565A70"/>
    <w:multiLevelType w:val="multilevel"/>
    <w:tmpl w:val="229627C8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color w:val="333333"/>
      </w:rPr>
    </w:lvl>
    <w:lvl w:ilvl="3">
      <w:start w:val="1"/>
      <w:numFmt w:val="lowerRoman"/>
      <w:lvlText w:val="(%4)"/>
      <w:lvlJc w:val="right"/>
      <w:pPr>
        <w:tabs>
          <w:tab w:val="num" w:pos="1080"/>
        </w:tabs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216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880"/>
        </w:tabs>
        <w:ind w:left="3240" w:hanging="360"/>
      </w:pPr>
      <w:rPr>
        <w:rFonts w:hint="default"/>
      </w:rPr>
    </w:lvl>
  </w:abstractNum>
  <w:abstractNum w:abstractNumId="13" w15:restartNumberingAfterBreak="0">
    <w:nsid w:val="333E08C3"/>
    <w:multiLevelType w:val="multilevel"/>
    <w:tmpl w:val="010A51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CD254CF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5345584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6B8081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DD93430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8"/>
  </w:num>
  <w:num w:numId="2">
    <w:abstractNumId w:val="9"/>
  </w:num>
  <w:num w:numId="3">
    <w:abstractNumId w:val="11"/>
  </w:num>
  <w:num w:numId="4">
    <w:abstractNumId w:val="14"/>
  </w:num>
  <w:num w:numId="5">
    <w:abstractNumId w:val="16"/>
  </w:num>
  <w:num w:numId="6">
    <w:abstractNumId w:val="15"/>
  </w:num>
  <w:num w:numId="7">
    <w:abstractNumId w:val="17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3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42"/>
    <w:rsid w:val="000B3AF6"/>
    <w:rsid w:val="000E000F"/>
    <w:rsid w:val="00183C5B"/>
    <w:rsid w:val="00192E57"/>
    <w:rsid w:val="001F3936"/>
    <w:rsid w:val="0022665B"/>
    <w:rsid w:val="002D6A85"/>
    <w:rsid w:val="002F3DB5"/>
    <w:rsid w:val="00307DE3"/>
    <w:rsid w:val="00325442"/>
    <w:rsid w:val="00361886"/>
    <w:rsid w:val="00370186"/>
    <w:rsid w:val="00387FF6"/>
    <w:rsid w:val="00397902"/>
    <w:rsid w:val="003A2132"/>
    <w:rsid w:val="003A6332"/>
    <w:rsid w:val="003C610B"/>
    <w:rsid w:val="003D7EB3"/>
    <w:rsid w:val="003F58FF"/>
    <w:rsid w:val="00445344"/>
    <w:rsid w:val="00447D29"/>
    <w:rsid w:val="004B36D4"/>
    <w:rsid w:val="004C1C3F"/>
    <w:rsid w:val="004C422E"/>
    <w:rsid w:val="004F59BA"/>
    <w:rsid w:val="004F5C96"/>
    <w:rsid w:val="00574F4F"/>
    <w:rsid w:val="0059698A"/>
    <w:rsid w:val="00596F10"/>
    <w:rsid w:val="005C455E"/>
    <w:rsid w:val="005E5BF9"/>
    <w:rsid w:val="005E7E93"/>
    <w:rsid w:val="00615645"/>
    <w:rsid w:val="006201F5"/>
    <w:rsid w:val="00627108"/>
    <w:rsid w:val="00663DAD"/>
    <w:rsid w:val="00686327"/>
    <w:rsid w:val="0068726A"/>
    <w:rsid w:val="006D0EDD"/>
    <w:rsid w:val="006D71C8"/>
    <w:rsid w:val="006E3C0C"/>
    <w:rsid w:val="006E5405"/>
    <w:rsid w:val="00722C4D"/>
    <w:rsid w:val="00783C8A"/>
    <w:rsid w:val="0079405E"/>
    <w:rsid w:val="007B1214"/>
    <w:rsid w:val="007C2004"/>
    <w:rsid w:val="007D21D3"/>
    <w:rsid w:val="00802520"/>
    <w:rsid w:val="008350F3"/>
    <w:rsid w:val="00892158"/>
    <w:rsid w:val="008C19C7"/>
    <w:rsid w:val="008C451A"/>
    <w:rsid w:val="008E4979"/>
    <w:rsid w:val="009443FF"/>
    <w:rsid w:val="009B5748"/>
    <w:rsid w:val="009D775D"/>
    <w:rsid w:val="009F0941"/>
    <w:rsid w:val="00A12C70"/>
    <w:rsid w:val="00A55C45"/>
    <w:rsid w:val="00A72B1B"/>
    <w:rsid w:val="00AF3360"/>
    <w:rsid w:val="00B1175D"/>
    <w:rsid w:val="00B42FE0"/>
    <w:rsid w:val="00B72396"/>
    <w:rsid w:val="00B849ED"/>
    <w:rsid w:val="00BD3D2E"/>
    <w:rsid w:val="00BE32CA"/>
    <w:rsid w:val="00C05601"/>
    <w:rsid w:val="00C661A6"/>
    <w:rsid w:val="00C810E7"/>
    <w:rsid w:val="00C87A95"/>
    <w:rsid w:val="00C91702"/>
    <w:rsid w:val="00CA70E7"/>
    <w:rsid w:val="00CB4736"/>
    <w:rsid w:val="00CC0809"/>
    <w:rsid w:val="00CF7BB7"/>
    <w:rsid w:val="00D07761"/>
    <w:rsid w:val="00D33336"/>
    <w:rsid w:val="00D52C8C"/>
    <w:rsid w:val="00D61D44"/>
    <w:rsid w:val="00DD3FA2"/>
    <w:rsid w:val="00E24751"/>
    <w:rsid w:val="00E82200"/>
    <w:rsid w:val="00EA5EEF"/>
    <w:rsid w:val="00F151BD"/>
    <w:rsid w:val="00F45C61"/>
    <w:rsid w:val="00F8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FACC1B3"/>
  <w15:chartTrackingRefBased/>
  <w15:docId w15:val="{EB790A50-1745-48FB-AE30-43A68D2F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96"/>
    <w:rPr>
      <w:spacing w:val="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E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B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B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B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B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B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 Info"/>
    <w:basedOn w:val="Normal"/>
    <w:uiPriority w:val="1"/>
    <w:qFormat/>
    <w:pPr>
      <w:spacing w:after="0"/>
    </w:pPr>
  </w:style>
  <w:style w:type="paragraph" w:styleId="Closing">
    <w:name w:val="Closing"/>
    <w:basedOn w:val="Normal"/>
    <w:next w:val="Signature"/>
    <w:uiPriority w:val="6"/>
    <w:qFormat/>
    <w:pPr>
      <w:keepNext/>
      <w:spacing w:after="1000" w:line="240" w:lineRule="auto"/>
    </w:pPr>
  </w:style>
  <w:style w:type="paragraph" w:styleId="Signature">
    <w:name w:val="Signature"/>
    <w:basedOn w:val="Normal"/>
    <w:next w:val="Normal"/>
    <w:uiPriority w:val="7"/>
    <w:qFormat/>
    <w:pPr>
      <w:keepNext/>
      <w:spacing w:after="360"/>
      <w:contextualSpacing/>
    </w:pPr>
  </w:style>
  <w:style w:type="paragraph" w:styleId="Date">
    <w:name w:val="Date"/>
    <w:basedOn w:val="Normal"/>
    <w:uiPriority w:val="2"/>
    <w:qFormat/>
    <w:pPr>
      <w:spacing w:after="48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83C8A"/>
    <w:pPr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783C8A"/>
    <w:rPr>
      <w:spacing w:val="4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paragraph" w:styleId="Salutation">
    <w:name w:val="Salutation"/>
    <w:basedOn w:val="Normal"/>
    <w:next w:val="Normal"/>
    <w:uiPriority w:val="3"/>
    <w:qFormat/>
    <w:pPr>
      <w:spacing w:before="400" w:after="200"/>
    </w:pPr>
  </w:style>
  <w:style w:type="paragraph" w:styleId="ListBullet">
    <w:name w:val="List Bullet"/>
    <w:basedOn w:val="Normal"/>
    <w:uiPriority w:val="5"/>
    <w:unhideWhenUsed/>
    <w:qFormat/>
    <w:pPr>
      <w:numPr>
        <w:numId w:val="17"/>
      </w:numPr>
      <w:spacing w:line="360" w:lineRule="auto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83C8A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C8A"/>
    <w:rPr>
      <w:spacing w:val="4"/>
      <w:sz w:val="22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91702"/>
    <w:rPr>
      <w:i/>
      <w:iCs/>
      <w:color w:val="365F91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9170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91702"/>
    <w:rPr>
      <w:i/>
      <w:iCs/>
      <w:color w:val="365F91" w:themeColor="accent1" w:themeShade="BF"/>
      <w:spacing w:val="4"/>
      <w:sz w:val="22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72B1B"/>
    <w:rPr>
      <w:b/>
      <w:bCs/>
      <w:caps w:val="0"/>
      <w:smallCaps/>
      <w:color w:val="365F91" w:themeColor="accent1" w:themeShade="BF"/>
      <w:spacing w:val="0"/>
      <w:sz w:val="22"/>
    </w:rPr>
  </w:style>
  <w:style w:type="paragraph" w:styleId="BlockText">
    <w:name w:val="Block Text"/>
    <w:basedOn w:val="Normal"/>
    <w:uiPriority w:val="99"/>
    <w:semiHidden/>
    <w:unhideWhenUsed/>
    <w:rsid w:val="00C91702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EB3"/>
    <w:pPr>
      <w:spacing w:after="0" w:line="240" w:lineRule="auto"/>
    </w:pPr>
    <w:rPr>
      <w:rFonts w:ascii="Segoe UI" w:hAnsi="Segoe UI" w:cs="Segoe UI"/>
      <w:szCs w:val="18"/>
    </w:rPr>
  </w:style>
  <w:style w:type="character" w:styleId="BookTitle">
    <w:name w:val="Book Title"/>
    <w:basedOn w:val="DefaultParagraphFont"/>
    <w:uiPriority w:val="33"/>
    <w:semiHidden/>
    <w:unhideWhenUsed/>
    <w:qFormat/>
    <w:rsid w:val="00A72B1B"/>
    <w:rPr>
      <w:b/>
      <w:bCs/>
      <w:i/>
      <w:iCs/>
      <w:spacing w:val="0"/>
      <w:sz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EB3"/>
    <w:rPr>
      <w:rFonts w:ascii="Segoe UI" w:hAnsi="Segoe UI" w:cs="Segoe UI"/>
      <w:spacing w:val="4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3D7EB3"/>
  </w:style>
  <w:style w:type="paragraph" w:styleId="BodyText">
    <w:name w:val="Body Text"/>
    <w:basedOn w:val="Normal"/>
    <w:link w:val="BodyTextChar"/>
    <w:uiPriority w:val="99"/>
    <w:semiHidden/>
    <w:unhideWhenUsed/>
    <w:rsid w:val="003D7E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D7EB3"/>
    <w:rPr>
      <w:spacing w:val="4"/>
      <w:sz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D7EB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D7EB3"/>
    <w:rPr>
      <w:spacing w:val="4"/>
      <w:sz w:val="22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D7EB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D7EB3"/>
    <w:rPr>
      <w:spacing w:val="4"/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D7EB3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D7EB3"/>
    <w:rPr>
      <w:spacing w:val="4"/>
      <w:sz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D7EB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D7EB3"/>
    <w:rPr>
      <w:spacing w:val="4"/>
      <w:sz w:val="2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D7EB3"/>
    <w:pPr>
      <w:spacing w:after="2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D7EB3"/>
    <w:rPr>
      <w:spacing w:val="4"/>
      <w:sz w:val="2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D7EB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D7EB3"/>
    <w:rPr>
      <w:spacing w:val="4"/>
      <w:sz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D7EB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D7EB3"/>
    <w:rPr>
      <w:spacing w:val="4"/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D7EB3"/>
    <w:pPr>
      <w:spacing w:after="200" w:line="240" w:lineRule="auto"/>
    </w:pPr>
    <w:rPr>
      <w:i/>
      <w:iCs/>
      <w:color w:val="1F497D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D7EB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7EB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7EB3"/>
    <w:rPr>
      <w:spacing w:val="4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7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7EB3"/>
    <w:rPr>
      <w:b/>
      <w:bCs/>
      <w:spacing w:val="4"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3D7EB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D7EB3"/>
    <w:rPr>
      <w:rFonts w:ascii="Segoe UI" w:hAnsi="Segoe UI" w:cs="Segoe UI"/>
      <w:spacing w:val="4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D7EB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D7EB3"/>
    <w:rPr>
      <w:spacing w:val="4"/>
      <w:sz w:val="22"/>
    </w:rPr>
  </w:style>
  <w:style w:type="character" w:styleId="Emphasis">
    <w:name w:val="Emphasis"/>
    <w:basedOn w:val="DefaultParagraphFont"/>
    <w:uiPriority w:val="20"/>
    <w:semiHidden/>
    <w:unhideWhenUsed/>
    <w:qFormat/>
    <w:rsid w:val="003D7EB3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3D7EB3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7EB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7EB3"/>
    <w:rPr>
      <w:spacing w:val="4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D7EB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7EB3"/>
    <w:rPr>
      <w:color w:val="800080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D7EB3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7EB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7EB3"/>
    <w:rPr>
      <w:spacing w:val="4"/>
      <w:sz w:val="22"/>
      <w:szCs w:val="20"/>
    </w:rPr>
  </w:style>
  <w:style w:type="table" w:styleId="GridTable1Light">
    <w:name w:val="Grid Table 1 Light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D7E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D7EB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D7EB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D7EB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D7EB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D7EB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D7E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D7EB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D7EB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D7EB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D7EB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D7EB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D7EB3"/>
    <w:rPr>
      <w:color w:val="2B579A"/>
      <w:sz w:val="22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B7239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B3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B3"/>
    <w:rPr>
      <w:rFonts w:asciiTheme="majorHAnsi" w:eastAsiaTheme="majorEastAsia" w:hAnsiTheme="majorHAnsi" w:cstheme="majorBidi"/>
      <w:color w:val="243F60" w:themeColor="accent1" w:themeShade="7F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B3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B3"/>
    <w:rPr>
      <w:rFonts w:asciiTheme="majorHAnsi" w:eastAsiaTheme="majorEastAsia" w:hAnsiTheme="majorHAnsi" w:cstheme="majorBidi"/>
      <w:color w:val="365F91" w:themeColor="accent1" w:themeShade="BF"/>
      <w:spacing w:val="4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B3"/>
    <w:rPr>
      <w:rFonts w:asciiTheme="majorHAnsi" w:eastAsiaTheme="majorEastAsia" w:hAnsiTheme="majorHAnsi" w:cstheme="majorBidi"/>
      <w:color w:val="243F60" w:themeColor="accent1" w:themeShade="7F"/>
      <w:spacing w:val="4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B3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B3"/>
    <w:rPr>
      <w:rFonts w:asciiTheme="majorHAnsi" w:eastAsiaTheme="majorEastAsia" w:hAnsiTheme="majorHAnsi" w:cstheme="majorBidi"/>
      <w:color w:val="272727" w:themeColor="text1" w:themeTint="D8"/>
      <w:spacing w:val="4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B3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3D7EB3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7EB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7EB3"/>
    <w:rPr>
      <w:i/>
      <w:iCs/>
      <w:spacing w:val="4"/>
      <w:sz w:val="22"/>
    </w:rPr>
  </w:style>
  <w:style w:type="character" w:styleId="HTMLCite">
    <w:name w:val="HTML Cite"/>
    <w:basedOn w:val="DefaultParagraphFont"/>
    <w:uiPriority w:val="99"/>
    <w:semiHidden/>
    <w:unhideWhenUsed/>
    <w:rsid w:val="003D7EB3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3D7E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D7EB3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3D7E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EB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EB3"/>
    <w:rPr>
      <w:rFonts w:ascii="Consolas" w:hAnsi="Consolas"/>
      <w:spacing w:val="4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D7E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D7E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D7EB3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3D7EB3"/>
    <w:rPr>
      <w:color w:val="0000FF" w:themeColor="hyperlink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D7EB3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D7EB3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D7E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D7E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D7EB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D7EB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D7EB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D7EB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D7EB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D7EB3"/>
    <w:rPr>
      <w:sz w:val="22"/>
    </w:rPr>
  </w:style>
  <w:style w:type="paragraph" w:styleId="List">
    <w:name w:val="List"/>
    <w:basedOn w:val="Normal"/>
    <w:uiPriority w:val="99"/>
    <w:semiHidden/>
    <w:unhideWhenUsed/>
    <w:rsid w:val="003D7E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D7E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D7E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D7E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D7EB3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3D7E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D7E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D7E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D7E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D7E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D7E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D7EB3"/>
    <w:pPr>
      <w:spacing w:after="120"/>
      <w:ind w:left="1800"/>
      <w:contextualSpacing/>
    </w:pPr>
  </w:style>
  <w:style w:type="paragraph" w:styleId="ListNumber">
    <w:name w:val="List Number"/>
    <w:basedOn w:val="Normal"/>
    <w:uiPriority w:val="5"/>
    <w:qFormat/>
    <w:rsid w:val="00D52C8C"/>
    <w:pPr>
      <w:numPr>
        <w:numId w:val="18"/>
      </w:numPr>
      <w:ind w:left="360"/>
      <w:contextualSpacing/>
    </w:pPr>
  </w:style>
  <w:style w:type="paragraph" w:styleId="ListNumber2">
    <w:name w:val="List Number 2"/>
    <w:basedOn w:val="Normal"/>
    <w:uiPriority w:val="99"/>
    <w:semiHidden/>
    <w:unhideWhenUsed/>
    <w:rsid w:val="003D7EB3"/>
    <w:pPr>
      <w:numPr>
        <w:numId w:val="1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D7EB3"/>
    <w:pPr>
      <w:numPr>
        <w:numId w:val="1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D7EB3"/>
    <w:pPr>
      <w:numPr>
        <w:numId w:val="1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D7EB3"/>
    <w:pPr>
      <w:numPr>
        <w:numId w:val="16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D7E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D7E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D7E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D7EB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D7EB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D7EB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D7EB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D7EB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D7EB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D7EB3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D7EB3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D7EB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D7EB3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D7EB3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D7E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D7EB3"/>
    <w:rPr>
      <w:rFonts w:ascii="Consolas" w:hAnsi="Consolas"/>
      <w:spacing w:val="4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D7E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D7EB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D7EB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D7EB3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D7E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D7EB3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D7EB3"/>
    <w:pPr>
      <w:spacing w:after="0" w:line="240" w:lineRule="auto"/>
    </w:pPr>
    <w:rPr>
      <w:spacing w:val="4"/>
    </w:rPr>
  </w:style>
  <w:style w:type="paragraph" w:styleId="NormalWeb">
    <w:name w:val="Normal (Web)"/>
    <w:basedOn w:val="Normal"/>
    <w:uiPriority w:val="99"/>
    <w:semiHidden/>
    <w:unhideWhenUsed/>
    <w:rsid w:val="003D7E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D7E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D7EB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D7EB3"/>
    <w:rPr>
      <w:spacing w:val="4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3D7EB3"/>
    <w:rPr>
      <w:sz w:val="22"/>
    </w:rPr>
  </w:style>
  <w:style w:type="table" w:styleId="PlainTable1">
    <w:name w:val="Plain Table 1"/>
    <w:basedOn w:val="TableNormal"/>
    <w:uiPriority w:val="41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D7E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D7E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D7EB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D7EB3"/>
    <w:rPr>
      <w:rFonts w:ascii="Consolas" w:hAnsi="Consolas"/>
      <w:spacing w:val="4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D7EB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D7EB3"/>
    <w:rPr>
      <w:i/>
      <w:iCs/>
      <w:color w:val="404040" w:themeColor="text1" w:themeTint="BF"/>
      <w:spacing w:val="4"/>
      <w:sz w:val="22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3D7EB3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D7EB3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D7EB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D7EB3"/>
    <w:rPr>
      <w:rFonts w:eastAsiaTheme="minorEastAsia"/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D7EB3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4"/>
    <w:unhideWhenUsed/>
    <w:qFormat/>
    <w:rsid w:val="00BE32CA"/>
    <w:rPr>
      <w:caps w:val="0"/>
      <w:smallCaps w:val="0"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3D7EB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D7EB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D7EB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D7EB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D7EB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D7EB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D7EB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D7EB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D7EB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D7EB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D7EB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D7EB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D7EB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D7EB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D7EB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D7EB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D7EB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3D7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3D7EB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D7EB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D7EB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D7EB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D7EB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D7EB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D7EB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D7EB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D7E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D7EB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D7EB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D7EB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D7EB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D7EB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D7EB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D7EB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D7EB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D7E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D7E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D7EB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D7EB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D7EB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D7EB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D7EB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D7EB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D7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D7EB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D7EB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D7EB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3D7EB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D7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3D7EB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D7E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D7E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D7E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D7E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D7E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D7E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D7E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D7E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D7EB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D7EB3"/>
    <w:pPr>
      <w:outlineLvl w:val="9"/>
    </w:pPr>
  </w:style>
  <w:style w:type="paragraph" w:styleId="ListBullet2">
    <w:name w:val="List Bullet 2"/>
    <w:basedOn w:val="Normal"/>
    <w:uiPriority w:val="99"/>
    <w:semiHidden/>
    <w:unhideWhenUsed/>
    <w:rsid w:val="00E24751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24751"/>
    <w:pPr>
      <w:numPr>
        <w:numId w:val="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Sample%20cover%20letter%20in%20response%20to%20a%20technical%20position%20advertise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C2F70B497694880B0DCE0E13279D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3D7095-FFCE-443E-9860-999DBFA8A5AB}"/>
      </w:docPartPr>
      <w:docPartBody>
        <w:p w:rsidR="00715C3B" w:rsidRDefault="00715C3B">
          <w:pPr>
            <w:pStyle w:val="4C2F70B497694880B0DCE0E13279D086"/>
          </w:pPr>
          <w:r>
            <w:t>Your Name</w:t>
          </w:r>
        </w:p>
      </w:docPartBody>
    </w:docPart>
    <w:docPart>
      <w:docPartPr>
        <w:name w:val="A1C6D23914234DF69D03ED6834150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13696-74EF-497D-9448-C2F537C7F636}"/>
      </w:docPartPr>
      <w:docPartBody>
        <w:p w:rsidR="00715C3B" w:rsidRDefault="00715C3B">
          <w:pPr>
            <w:pStyle w:val="A1C6D23914234DF69D03ED6834150E53"/>
          </w:pPr>
          <w:r w:rsidRPr="007D21D3">
            <w:rPr>
              <w:rStyle w:val="PlaceholderText"/>
            </w:rPr>
            <w:t>Date</w:t>
          </w:r>
        </w:p>
      </w:docPartBody>
    </w:docPart>
    <w:docPart>
      <w:docPartPr>
        <w:name w:val="1E2F13CBF10E4552BDE1A7C0DEF2E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7CB12-2288-4946-BC37-F9BF0B3722DC}"/>
      </w:docPartPr>
      <w:docPartBody>
        <w:p w:rsidR="00715C3B" w:rsidRDefault="00715C3B">
          <w:pPr>
            <w:pStyle w:val="1E2F13CBF10E4552BDE1A7C0DEF2EA7A"/>
          </w:pPr>
          <w:r>
            <w:rPr>
              <w:rStyle w:val="PlaceholderText"/>
            </w:rPr>
            <w:t>Recipient Name</w:t>
          </w:r>
        </w:p>
      </w:docPartBody>
    </w:docPart>
    <w:docPart>
      <w:docPartPr>
        <w:name w:val="3276D195EB834FCCBE5387EEF4F09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71C21-4CE8-481F-97E3-2AA68DA7DF81}"/>
      </w:docPartPr>
      <w:docPartBody>
        <w:p w:rsidR="00715C3B" w:rsidRDefault="00715C3B">
          <w:pPr>
            <w:pStyle w:val="3276D195EB834FCCBE5387EEF4F09DDC"/>
          </w:pPr>
          <w:r>
            <w:t>I am writing in response to your advertisement in</w:t>
          </w:r>
        </w:p>
      </w:docPartBody>
    </w:docPart>
    <w:docPart>
      <w:docPartPr>
        <w:name w:val="2576BD42EE2E44CFBEF1B6BD87DBF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3E553-2FF2-4754-8764-66F88A71B209}"/>
      </w:docPartPr>
      <w:docPartBody>
        <w:p w:rsidR="00715C3B" w:rsidRDefault="00715C3B">
          <w:pPr>
            <w:pStyle w:val="2576BD42EE2E44CFBEF1B6BD87DBF382"/>
          </w:pPr>
          <w:r w:rsidRPr="00BE32CA">
            <w:rPr>
              <w:rStyle w:val="SubtleReference"/>
            </w:rPr>
            <w:t>job title</w:t>
          </w:r>
        </w:p>
      </w:docPartBody>
    </w:docPart>
    <w:docPart>
      <w:docPartPr>
        <w:name w:val="FC97EEBC6EE7405087BF1E5D1DEAD4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329FF-4265-4958-BF13-8E2D9092A05A}"/>
      </w:docPartPr>
      <w:docPartBody>
        <w:p w:rsidR="004B3C67" w:rsidRDefault="004B3C67">
          <w:pPr>
            <w:pStyle w:val="FC97EEBC6EE7405087BF1E5D1DEAD40F"/>
          </w:pPr>
          <w:r>
            <w:t>I would welcome the opportunity to further discuss this position with you. If you have questions or would like to schedule an interview, please contact me by phone at</w:t>
          </w:r>
        </w:p>
      </w:docPartBody>
    </w:docPart>
    <w:docPart>
      <w:docPartPr>
        <w:name w:val="0BD60DA297A94E9CBDCAD431D702F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DDB95-928A-4F6C-9FBC-6075E8DD4F64}"/>
      </w:docPartPr>
      <w:docPartBody>
        <w:p w:rsidR="004B3C67" w:rsidRDefault="004B3C67">
          <w:pPr>
            <w:pStyle w:val="0BD60DA297A94E9CBDCAD431D702FDFA"/>
          </w:pPr>
          <w:r w:rsidRPr="00BE32CA">
            <w:rPr>
              <w:rStyle w:val="SubtleReference"/>
            </w:rPr>
            <w:t>phone</w:t>
          </w:r>
        </w:p>
      </w:docPartBody>
    </w:docPart>
    <w:docPart>
      <w:docPartPr>
        <w:name w:val="87BC3478886041FEB12C4CC1B8FF7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9CC9A-39D1-4BD1-AAF0-9E0AD8A8FF9C}"/>
      </w:docPartPr>
      <w:docPartBody>
        <w:p w:rsidR="004B3C67" w:rsidRDefault="004B3C67">
          <w:pPr>
            <w:pStyle w:val="87BC3478886041FEB12C4CC1B8FF7580"/>
          </w:pPr>
          <w:r>
            <w:t>or by email at</w:t>
          </w:r>
        </w:p>
      </w:docPartBody>
    </w:docPart>
    <w:docPart>
      <w:docPartPr>
        <w:name w:val="9670AFD614B647DFB8C67867CB214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60931A-C719-46A0-BB0C-BCC0B2626B8F}"/>
      </w:docPartPr>
      <w:docPartBody>
        <w:p w:rsidR="004B3C67" w:rsidRDefault="004B3C67">
          <w:pPr>
            <w:pStyle w:val="9670AFD614B647DFB8C67867CB214A40"/>
          </w:pPr>
          <w:r w:rsidRPr="00BE32CA">
            <w:rPr>
              <w:rStyle w:val="SubtleReference"/>
            </w:rPr>
            <w:t>email</w:t>
          </w:r>
        </w:p>
      </w:docPartBody>
    </w:docPart>
    <w:docPart>
      <w:docPartPr>
        <w:name w:val="2F6699DFA7234F4E98CEA691ED0F3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8A0CA5-1D56-466F-AE02-9FA2BE4F9A01}"/>
      </w:docPartPr>
      <w:docPartBody>
        <w:p w:rsidR="004B3C67" w:rsidRDefault="004B3C67">
          <w:pPr>
            <w:pStyle w:val="2F6699DFA7234F4E98CEA691ED0F3A9F"/>
          </w:pPr>
          <w:r>
            <w:t>I have enclosed my resume for your review, and I look forward to hearing from you.</w:t>
          </w:r>
        </w:p>
      </w:docPartBody>
    </w:docPart>
    <w:docPart>
      <w:docPartPr>
        <w:name w:val="813B19006FFE4CC5BA435A1EE1E17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FB2B-E2AF-4255-88B2-BEBC10B65F69}"/>
      </w:docPartPr>
      <w:docPartBody>
        <w:p w:rsidR="004B3C67" w:rsidRDefault="004B3C67">
          <w:pPr>
            <w:pStyle w:val="813B19006FFE4CC5BA435A1EE1E17C50"/>
          </w:pPr>
          <w:r>
            <w:t>Sincerely,</w:t>
          </w:r>
        </w:p>
      </w:docPartBody>
    </w:docPart>
    <w:docPart>
      <w:docPartPr>
        <w:name w:val="1486AAC7B9C044B58A59384F07584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C0BC2-7717-4033-A901-BAE00C198334}"/>
      </w:docPartPr>
      <w:docPartBody>
        <w:p w:rsidR="004B3C67" w:rsidRDefault="004B3C67">
          <w:pPr>
            <w:pStyle w:val="1486AAC7B9C044B58A59384F07584770"/>
          </w:pPr>
          <w:r w:rsidRPr="006E5405"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65A70"/>
    <w:multiLevelType w:val="multilevel"/>
    <w:tmpl w:val="229627C8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Restart w:val="0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color w:val="333333"/>
      </w:rPr>
    </w:lvl>
    <w:lvl w:ilvl="3">
      <w:start w:val="1"/>
      <w:numFmt w:val="lowerRoman"/>
      <w:lvlText w:val="(%4)"/>
      <w:lvlJc w:val="right"/>
      <w:pPr>
        <w:tabs>
          <w:tab w:val="num" w:pos="1080"/>
        </w:tabs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440"/>
        </w:tabs>
        <w:ind w:left="1800" w:hanging="36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216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2880"/>
        </w:tabs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67"/>
    <w:rsid w:val="004B3C67"/>
    <w:rsid w:val="0071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4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C2F70B497694880B0DCE0E13279D086">
    <w:name w:val="4C2F70B497694880B0DCE0E13279D086"/>
  </w:style>
  <w:style w:type="paragraph" w:customStyle="1" w:styleId="F7F1E045EA4A4CE2931B35480C641E71">
    <w:name w:val="F7F1E045EA4A4CE2931B35480C641E71"/>
    <w:rsid w:val="00715C3B"/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paragraph" w:customStyle="1" w:styleId="A1C6D23914234DF69D03ED6834150E53">
    <w:name w:val="A1C6D23914234DF69D03ED6834150E53"/>
  </w:style>
  <w:style w:type="paragraph" w:customStyle="1" w:styleId="1E2F13CBF10E4552BDE1A7C0DEF2EA7A">
    <w:name w:val="1E2F13CBF10E4552BDE1A7C0DEF2EA7A"/>
  </w:style>
  <w:style w:type="paragraph" w:customStyle="1" w:styleId="2624B0DC1E234F658D01DD79EB6EAADC">
    <w:name w:val="2624B0DC1E234F658D01DD79EB6EAADC"/>
  </w:style>
  <w:style w:type="paragraph" w:customStyle="1" w:styleId="3276D195EB834FCCBE5387EEF4F09DDC">
    <w:name w:val="3276D195EB834FCCBE5387EEF4F09DDC"/>
  </w:style>
  <w:style w:type="character" w:styleId="SubtleReference">
    <w:name w:val="Subtle Reference"/>
    <w:basedOn w:val="DefaultParagraphFont"/>
    <w:uiPriority w:val="4"/>
    <w:unhideWhenUsed/>
    <w:qFormat/>
    <w:rPr>
      <w:caps w:val="0"/>
      <w:smallCaps w:val="0"/>
      <w:color w:val="5A5A5A" w:themeColor="text1" w:themeTint="A5"/>
      <w:sz w:val="22"/>
    </w:rPr>
  </w:style>
  <w:style w:type="paragraph" w:customStyle="1" w:styleId="2576BD42EE2E44CFBEF1B6BD87DBF382">
    <w:name w:val="2576BD42EE2E44CFBEF1B6BD87DBF382"/>
  </w:style>
  <w:style w:type="paragraph" w:customStyle="1" w:styleId="5E69E6F9CDE5456BAA909E1EE0A3A4B1">
    <w:name w:val="5E69E6F9CDE5456BAA909E1EE0A3A4B1"/>
  </w:style>
  <w:style w:type="paragraph" w:customStyle="1" w:styleId="0441DDE6E444448F97A95F4F151C2842">
    <w:name w:val="0441DDE6E444448F97A95F4F151C2842"/>
  </w:style>
  <w:style w:type="paragraph" w:styleId="ListBullet">
    <w:name w:val="List Bullet"/>
    <w:basedOn w:val="Normal"/>
    <w:uiPriority w:val="5"/>
    <w:unhideWhenUsed/>
    <w:qFormat/>
    <w:pPr>
      <w:numPr>
        <w:numId w:val="1"/>
      </w:numPr>
      <w:spacing w:after="240" w:line="360" w:lineRule="auto"/>
      <w:contextualSpacing/>
    </w:pPr>
    <w:rPr>
      <w:rFonts w:eastAsiaTheme="minorHAnsi"/>
      <w:spacing w:val="4"/>
    </w:rPr>
  </w:style>
  <w:style w:type="paragraph" w:customStyle="1" w:styleId="B39D8FDDEF2A4B63BDCEAE6814192E92">
    <w:name w:val="B39D8FDDEF2A4B63BDCEAE6814192E92"/>
  </w:style>
  <w:style w:type="paragraph" w:customStyle="1" w:styleId="FC97EEBC6EE7405087BF1E5D1DEAD40F">
    <w:name w:val="FC97EEBC6EE7405087BF1E5D1DEAD40F"/>
  </w:style>
  <w:style w:type="paragraph" w:customStyle="1" w:styleId="0BD60DA297A94E9CBDCAD431D702FDFA">
    <w:name w:val="0BD60DA297A94E9CBDCAD431D702FDFA"/>
  </w:style>
  <w:style w:type="paragraph" w:customStyle="1" w:styleId="87BC3478886041FEB12C4CC1B8FF7580">
    <w:name w:val="87BC3478886041FEB12C4CC1B8FF7580"/>
  </w:style>
  <w:style w:type="paragraph" w:customStyle="1" w:styleId="9670AFD614B647DFB8C67867CB214A40">
    <w:name w:val="9670AFD614B647DFB8C67867CB214A40"/>
  </w:style>
  <w:style w:type="paragraph" w:customStyle="1" w:styleId="2F6699DFA7234F4E98CEA691ED0F3A9F">
    <w:name w:val="2F6699DFA7234F4E98CEA691ED0F3A9F"/>
  </w:style>
  <w:style w:type="paragraph" w:customStyle="1" w:styleId="813B19006FFE4CC5BA435A1EE1E17C50">
    <w:name w:val="813B19006FFE4CC5BA435A1EE1E17C50"/>
  </w:style>
  <w:style w:type="paragraph" w:customStyle="1" w:styleId="1486AAC7B9C044B58A59384F07584770">
    <w:name w:val="1486AAC7B9C044B58A59384F07584770"/>
  </w:style>
  <w:style w:type="paragraph" w:customStyle="1" w:styleId="8AB214D275444579B6075D1074F9CD38">
    <w:name w:val="8AB214D275444579B6075D1074F9CD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Devonshire Recruiting,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cover letter in response to a technical position advertisement</Template>
  <TotalTime>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Gerard Hallahan
(603) 660-8221
ghallahan@hotmail.com</dc:title>
  <dc:subject/>
  <dc:creator>Gerry Hallahan</dc:creator>
  <cp:keywords>June 21, 2018</cp:keywords>
  <dc:description/>
  <cp:lastModifiedBy>Gerry Hallahan</cp:lastModifiedBy>
  <cp:revision>6</cp:revision>
  <dcterms:created xsi:type="dcterms:W3CDTF">2021-07-15T19:31:00Z</dcterms:created>
  <dcterms:modified xsi:type="dcterms:W3CDTF">2021-07-15T19:37:00Z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