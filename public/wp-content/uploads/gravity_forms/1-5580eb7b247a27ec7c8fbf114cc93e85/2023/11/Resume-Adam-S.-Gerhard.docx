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3E64E" w14:textId="77777777" w:rsidR="00B22882" w:rsidRDefault="00B22882" w:rsidP="00B22882">
      <w:pPr>
        <w:pStyle w:val="Title"/>
      </w:pPr>
      <w:r>
        <w:t>Adam S. Gerhard</w:t>
      </w:r>
    </w:p>
    <w:p w14:paraId="6BD6F016" w14:textId="77777777" w:rsidR="00B22882" w:rsidRDefault="009949FE" w:rsidP="00B22882">
      <w:pPr>
        <w:pBdr>
          <w:bottom w:val="double" w:sz="4" w:space="1" w:color="auto"/>
        </w:pBdr>
        <w:jc w:val="center"/>
      </w:pPr>
      <w:r>
        <w:t>204</w:t>
      </w:r>
      <w:r w:rsidR="00576D56">
        <w:t xml:space="preserve"> S</w:t>
      </w:r>
      <w:r>
        <w:t xml:space="preserve"> Main St • Newmarket</w:t>
      </w:r>
      <w:r w:rsidR="00576D56">
        <w:t xml:space="preserve">, </w:t>
      </w:r>
      <w:smartTag w:uri="urn:schemas-microsoft-com:office:smarttags" w:element="State">
        <w:r w:rsidR="00576D56">
          <w:t>NH</w:t>
        </w:r>
      </w:smartTag>
      <w:r w:rsidR="00B22882">
        <w:t xml:space="preserve"> 0</w:t>
      </w:r>
      <w:r w:rsidR="00576D56">
        <w:t>3</w:t>
      </w:r>
      <w:r>
        <w:t>857</w:t>
      </w:r>
      <w:r w:rsidR="00B22882">
        <w:t xml:space="preserve"> • (</w:t>
      </w:r>
      <w:r>
        <w:t>603</w:t>
      </w:r>
      <w:r w:rsidR="00B22882">
        <w:t xml:space="preserve">) </w:t>
      </w:r>
      <w:r>
        <w:t>292 – 6241</w:t>
      </w:r>
      <w:r w:rsidR="00B22882">
        <w:t xml:space="preserve"> • </w:t>
      </w:r>
      <w:r w:rsidR="00AE3619">
        <w:t>adam@ccinspire.com</w:t>
      </w:r>
    </w:p>
    <w:p w14:paraId="2FC56D36" w14:textId="77777777" w:rsidR="00C174AA" w:rsidRPr="00EF736A" w:rsidRDefault="00C174AA" w:rsidP="00C174AA">
      <w:pPr>
        <w:pStyle w:val="SectionTitle"/>
        <w:spacing w:before="360"/>
        <w:rPr>
          <w:rFonts w:ascii="Arial" w:hAnsi="Arial" w:cs="Arial"/>
          <w:b/>
          <w:caps w:val="0"/>
          <w:smallCaps/>
          <w:sz w:val="22"/>
          <w:szCs w:val="22"/>
        </w:rPr>
      </w:pPr>
      <w:r w:rsidRPr="00EF736A">
        <w:rPr>
          <w:rFonts w:ascii="Arial" w:hAnsi="Arial" w:cs="Arial"/>
          <w:b/>
          <w:caps w:val="0"/>
          <w:smallCaps/>
          <w:sz w:val="22"/>
          <w:szCs w:val="22"/>
        </w:rPr>
        <w:t>Summary</w:t>
      </w:r>
    </w:p>
    <w:p w14:paraId="43FB75C7" w14:textId="77777777" w:rsidR="00C174AA" w:rsidRPr="00EF736A" w:rsidRDefault="00C174AA" w:rsidP="00C174AA">
      <w:pPr>
        <w:rPr>
          <w:rFonts w:ascii="Arial" w:hAnsi="Arial" w:cs="Arial"/>
          <w:sz w:val="12"/>
          <w:szCs w:val="12"/>
        </w:rPr>
      </w:pPr>
      <w:r w:rsidRPr="00EF736A">
        <w:rPr>
          <w:rFonts w:ascii="Arial" w:hAnsi="Arial" w:cs="Arial"/>
        </w:rPr>
        <w:tab/>
      </w:r>
    </w:p>
    <w:p w14:paraId="20E21FDF" w14:textId="77777777" w:rsidR="00C174AA" w:rsidRPr="00EF736A" w:rsidRDefault="00C174AA" w:rsidP="00C174AA">
      <w:pPr>
        <w:ind w:left="-180"/>
        <w:rPr>
          <w:rFonts w:ascii="Arial" w:hAnsi="Arial" w:cs="Arial"/>
          <w:sz w:val="32"/>
          <w:szCs w:val="32"/>
        </w:rPr>
        <w:sectPr w:rsidR="00C174AA" w:rsidRPr="00EF736A" w:rsidSect="00C174AA">
          <w:pgSz w:w="12240" w:h="15840"/>
          <w:pgMar w:top="1440" w:right="1440" w:bottom="1008" w:left="1440" w:header="1440" w:footer="1440" w:gutter="0"/>
          <w:cols w:space="720" w:equalWidth="0">
            <w:col w:w="9360"/>
          </w:cols>
        </w:sectPr>
      </w:pPr>
    </w:p>
    <w:p w14:paraId="1DED79EB" w14:textId="77777777" w:rsidR="00207E01" w:rsidRPr="0077071B" w:rsidRDefault="00207E01" w:rsidP="00207E01">
      <w:pPr>
        <w:rPr>
          <w:sz w:val="21"/>
          <w:szCs w:val="21"/>
        </w:rPr>
      </w:pPr>
      <w:r w:rsidRPr="0077071B">
        <w:rPr>
          <w:sz w:val="21"/>
          <w:szCs w:val="21"/>
        </w:rPr>
        <w:t>Experienced, certified Web Developer with extensive knowledge and experience in the development of interactive websites</w:t>
      </w:r>
      <w:r w:rsidR="00AE3619">
        <w:rPr>
          <w:sz w:val="21"/>
          <w:szCs w:val="21"/>
        </w:rPr>
        <w:t xml:space="preserve">, web applications, </w:t>
      </w:r>
      <w:r w:rsidRPr="0077071B">
        <w:rPr>
          <w:sz w:val="21"/>
          <w:szCs w:val="21"/>
        </w:rPr>
        <w:t>and e-commerce applications.  Familiar with wide variety of programming languages.  Hard working, detail oriented, and able to multi-task effectively.  Able to work with clients and users to determine requirements and formulate solutions.  Excellent verbal and written communication skills.</w:t>
      </w:r>
    </w:p>
    <w:p w14:paraId="3A6ADFEC" w14:textId="77777777" w:rsidR="00207E01" w:rsidRDefault="00207E01" w:rsidP="00207E01">
      <w:r>
        <w:t> </w:t>
      </w:r>
    </w:p>
    <w:p w14:paraId="311D3960" w14:textId="7FEE8CA6" w:rsidR="00207E01" w:rsidRPr="0077071B" w:rsidRDefault="00207E01" w:rsidP="00207E01">
      <w:pPr>
        <w:ind w:left="1980" w:hanging="1980"/>
      </w:pPr>
      <w:r w:rsidRPr="0077071B">
        <w:rPr>
          <w:b/>
        </w:rPr>
        <w:t>Languages:</w:t>
      </w:r>
      <w:r w:rsidRPr="0077071B">
        <w:tab/>
      </w:r>
      <w:r w:rsidR="00FE7EE1">
        <w:t xml:space="preserve">ASP.NET, </w:t>
      </w:r>
      <w:r w:rsidR="00576D56">
        <w:t xml:space="preserve">C#, </w:t>
      </w:r>
      <w:r w:rsidR="00AE3619">
        <w:t xml:space="preserve">CSS, </w:t>
      </w:r>
      <w:r w:rsidR="00AE3619" w:rsidRPr="0077071B">
        <w:t>JavaScrip</w:t>
      </w:r>
      <w:r w:rsidR="00AE3619">
        <w:t xml:space="preserve">t, </w:t>
      </w:r>
      <w:r w:rsidR="000B534A">
        <w:t xml:space="preserve">jQuery, WinForms, </w:t>
      </w:r>
      <w:r w:rsidR="00AE3619">
        <w:t xml:space="preserve">LINQ, </w:t>
      </w:r>
      <w:r w:rsidR="001147D4">
        <w:t xml:space="preserve">JSON, MVC, </w:t>
      </w:r>
      <w:r w:rsidR="00576D56">
        <w:t xml:space="preserve">VB.NET, </w:t>
      </w:r>
      <w:r w:rsidR="00AB14C6">
        <w:t>SQL, HTML5,</w:t>
      </w:r>
      <w:r w:rsidRPr="0077071B">
        <w:t xml:space="preserve"> </w:t>
      </w:r>
      <w:r w:rsidR="00534343">
        <w:t>A</w:t>
      </w:r>
      <w:r w:rsidR="00976EDB">
        <w:t>JAX</w:t>
      </w:r>
      <w:r w:rsidR="00534343">
        <w:t>,</w:t>
      </w:r>
      <w:r w:rsidR="0088794E">
        <w:t xml:space="preserve"> Telerik UI for AJAX, </w:t>
      </w:r>
      <w:r w:rsidR="00AB14C6">
        <w:t xml:space="preserve">PHP, </w:t>
      </w:r>
      <w:r w:rsidRPr="0077071B">
        <w:t>XML, XSL</w:t>
      </w:r>
      <w:r w:rsidR="00621259">
        <w:t>, XSLT, V</w:t>
      </w:r>
      <w:r w:rsidR="00AE3619">
        <w:t xml:space="preserve">isual Basic, VBScript, </w:t>
      </w:r>
      <w:r w:rsidRPr="0077071B">
        <w:t xml:space="preserve">Visual C++, JSP, ActiveX, CGI Scripting, ISAPI Extensions, TCP/IP, SCSI Interface, COM, </w:t>
      </w:r>
      <w:r w:rsidR="00FE7EE1">
        <w:t>JAVA, PERL</w:t>
      </w:r>
      <w:r w:rsidR="00631C06">
        <w:t>.</w:t>
      </w:r>
    </w:p>
    <w:p w14:paraId="492EED25" w14:textId="77777777" w:rsidR="00207E01" w:rsidRPr="0077071B" w:rsidRDefault="00207E01" w:rsidP="00207E01">
      <w:pPr>
        <w:ind w:left="1980" w:hanging="1980"/>
        <w:rPr>
          <w:sz w:val="12"/>
          <w:szCs w:val="12"/>
        </w:rPr>
      </w:pPr>
      <w:r w:rsidRPr="0077071B">
        <w:rPr>
          <w:sz w:val="12"/>
          <w:szCs w:val="12"/>
        </w:rPr>
        <w:t> </w:t>
      </w:r>
    </w:p>
    <w:p w14:paraId="284C730B" w14:textId="54ED4AAA" w:rsidR="00207E01" w:rsidRPr="0077071B" w:rsidRDefault="00207E01" w:rsidP="00207E01">
      <w:pPr>
        <w:ind w:left="1980" w:hanging="1980"/>
      </w:pPr>
      <w:r w:rsidRPr="0077071B">
        <w:rPr>
          <w:b/>
        </w:rPr>
        <w:t>Operating Systems:</w:t>
      </w:r>
      <w:r>
        <w:tab/>
      </w:r>
      <w:r w:rsidR="004A6241">
        <w:t>Server Editions</w:t>
      </w:r>
      <w:r w:rsidR="00313006">
        <w:t xml:space="preserve">: </w:t>
      </w:r>
      <w:r w:rsidR="00AB14C6">
        <w:t xml:space="preserve">Windows </w:t>
      </w:r>
      <w:r w:rsidR="004A6241">
        <w:t>NT thru 20</w:t>
      </w:r>
      <w:r w:rsidR="00483BD3">
        <w:t>22</w:t>
      </w:r>
      <w:r w:rsidR="004A6241">
        <w:t>.</w:t>
      </w:r>
      <w:r w:rsidR="00313006">
        <w:t xml:space="preserve"> </w:t>
      </w:r>
      <w:r w:rsidR="004A6241">
        <w:t>Client</w:t>
      </w:r>
      <w:r w:rsidR="00313006">
        <w:t xml:space="preserve"> Editions: </w:t>
      </w:r>
      <w:r>
        <w:t>Windows 95</w:t>
      </w:r>
      <w:r w:rsidR="00485476">
        <w:t xml:space="preserve"> thru </w:t>
      </w:r>
      <w:r w:rsidR="00313006">
        <w:t>Windows 1</w:t>
      </w:r>
      <w:r w:rsidR="00EC6B76">
        <w:t>1</w:t>
      </w:r>
      <w:r w:rsidR="00313006">
        <w:t>.</w:t>
      </w:r>
    </w:p>
    <w:p w14:paraId="17E6353B" w14:textId="77777777" w:rsidR="00207E01" w:rsidRPr="0077071B" w:rsidRDefault="00207E01" w:rsidP="00207E01">
      <w:pPr>
        <w:ind w:left="1980" w:hanging="1980"/>
        <w:rPr>
          <w:sz w:val="12"/>
          <w:szCs w:val="12"/>
        </w:rPr>
      </w:pPr>
      <w:r w:rsidRPr="0077071B">
        <w:rPr>
          <w:sz w:val="12"/>
          <w:szCs w:val="12"/>
        </w:rPr>
        <w:t> </w:t>
      </w:r>
    </w:p>
    <w:p w14:paraId="7594CFCD" w14:textId="7C7BB180" w:rsidR="00207E01" w:rsidRPr="0077071B" w:rsidRDefault="00207E01" w:rsidP="00311AF4">
      <w:pPr>
        <w:ind w:left="1980" w:hanging="1980"/>
      </w:pPr>
      <w:r w:rsidRPr="0077071B">
        <w:rPr>
          <w:b/>
        </w:rPr>
        <w:t>Tools:</w:t>
      </w:r>
      <w:r w:rsidRPr="0077071B">
        <w:tab/>
      </w:r>
      <w:r w:rsidR="00311AF4">
        <w:t xml:space="preserve">Azure, DevOps, GitHub, </w:t>
      </w:r>
      <w:r w:rsidR="00621259" w:rsidRPr="0077071B">
        <w:t xml:space="preserve">Visual Studio </w:t>
      </w:r>
      <w:r w:rsidR="00576D56">
        <w:t>(</w:t>
      </w:r>
      <w:r w:rsidR="00631C06">
        <w:t xml:space="preserve">6.0 thru </w:t>
      </w:r>
      <w:r w:rsidR="00770386">
        <w:t>20</w:t>
      </w:r>
      <w:r w:rsidR="00311AF4">
        <w:t>22</w:t>
      </w:r>
      <w:r w:rsidR="00576D56">
        <w:t>)</w:t>
      </w:r>
      <w:r w:rsidR="00621259">
        <w:t xml:space="preserve">, </w:t>
      </w:r>
      <w:r w:rsidRPr="0077071B">
        <w:t xml:space="preserve">Dreamweaver / </w:t>
      </w:r>
      <w:proofErr w:type="spellStart"/>
      <w:r w:rsidRPr="0077071B">
        <w:t>UltraDev</w:t>
      </w:r>
      <w:proofErr w:type="spellEnd"/>
      <w:r w:rsidRPr="0077071B">
        <w:t>, InterDev, SQL Query Analyzer,</w:t>
      </w:r>
      <w:r w:rsidR="00621259">
        <w:t xml:space="preserve"> </w:t>
      </w:r>
      <w:r w:rsidR="00770386" w:rsidRPr="00770386">
        <w:t>Microsoft</w:t>
      </w:r>
      <w:r w:rsidR="00976EDB">
        <w:t xml:space="preserve"> SQL Server Management </w:t>
      </w:r>
      <w:proofErr w:type="gramStart"/>
      <w:r w:rsidR="00976EDB">
        <w:t>Studio</w:t>
      </w:r>
      <w:r w:rsidR="00770386">
        <w:t xml:space="preserve">, </w:t>
      </w:r>
      <w:r w:rsidRPr="0077071B">
        <w:t xml:space="preserve"> </w:t>
      </w:r>
      <w:proofErr w:type="spellStart"/>
      <w:r w:rsidRPr="0077071B">
        <w:t>WinAce</w:t>
      </w:r>
      <w:proofErr w:type="spellEnd"/>
      <w:proofErr w:type="gramEnd"/>
      <w:r w:rsidRPr="0077071B">
        <w:t xml:space="preserve">, WinRAR, FTP Servers, PC Anywhere, Exchange Server, </w:t>
      </w:r>
      <w:proofErr w:type="spellStart"/>
      <w:r w:rsidRPr="0077071B">
        <w:t>Imail</w:t>
      </w:r>
      <w:proofErr w:type="spellEnd"/>
      <w:r w:rsidR="00770386">
        <w:t xml:space="preserve">, </w:t>
      </w:r>
      <w:proofErr w:type="spellStart"/>
      <w:r w:rsidR="00770386">
        <w:t>hMailServer</w:t>
      </w:r>
      <w:proofErr w:type="spellEnd"/>
      <w:r w:rsidR="002E3094">
        <w:t>.</w:t>
      </w:r>
    </w:p>
    <w:p w14:paraId="68F4F497" w14:textId="77777777" w:rsidR="00207E01" w:rsidRPr="0077071B" w:rsidRDefault="00207E01" w:rsidP="00207E01">
      <w:pPr>
        <w:ind w:left="1980" w:hanging="1980"/>
        <w:rPr>
          <w:sz w:val="12"/>
          <w:szCs w:val="12"/>
        </w:rPr>
      </w:pPr>
      <w:r w:rsidRPr="0077071B">
        <w:rPr>
          <w:sz w:val="12"/>
          <w:szCs w:val="12"/>
        </w:rPr>
        <w:t> </w:t>
      </w:r>
    </w:p>
    <w:p w14:paraId="18582E48" w14:textId="2EC3D867" w:rsidR="00207E01" w:rsidRPr="0077071B" w:rsidRDefault="00207E01" w:rsidP="00207E01">
      <w:pPr>
        <w:ind w:left="1980" w:hanging="1980"/>
      </w:pPr>
      <w:r w:rsidRPr="0077071B">
        <w:rPr>
          <w:b/>
        </w:rPr>
        <w:t>Databases:</w:t>
      </w:r>
      <w:r w:rsidRPr="0077071B">
        <w:rPr>
          <w:b/>
        </w:rPr>
        <w:tab/>
      </w:r>
      <w:r w:rsidR="0088794E">
        <w:t>Microsoft S</w:t>
      </w:r>
      <w:r w:rsidRPr="0077071B">
        <w:t xml:space="preserve">QL Server </w:t>
      </w:r>
      <w:r w:rsidR="00AB14C6">
        <w:t>(Version 7.0 thru 2019</w:t>
      </w:r>
      <w:proofErr w:type="gramStart"/>
      <w:r w:rsidR="00770386">
        <w:t>)</w:t>
      </w:r>
      <w:r w:rsidRPr="0077071B">
        <w:t xml:space="preserve">, </w:t>
      </w:r>
      <w:r w:rsidR="00621259">
        <w:t xml:space="preserve"> </w:t>
      </w:r>
      <w:r w:rsidR="00770386" w:rsidRPr="0077071B">
        <w:t>Stored</w:t>
      </w:r>
      <w:proofErr w:type="gramEnd"/>
      <w:r w:rsidR="00770386" w:rsidRPr="0077071B">
        <w:t xml:space="preserve"> Procedures, Triggers, </w:t>
      </w:r>
      <w:r w:rsidR="00621259">
        <w:t xml:space="preserve">MySQL, </w:t>
      </w:r>
      <w:r w:rsidRPr="0077071B">
        <w:t>M</w:t>
      </w:r>
      <w:r w:rsidR="00770386">
        <w:t>icrosoft</w:t>
      </w:r>
      <w:r w:rsidRPr="0077071B">
        <w:t xml:space="preserve"> Access, ODBC, </w:t>
      </w:r>
      <w:smartTag w:uri="urn:schemas-microsoft-com:office:smarttags" w:element="City">
        <w:smartTag w:uri="urn:schemas-microsoft-com:office:smarttags" w:element="place">
          <w:r w:rsidRPr="0077071B">
            <w:t>ADO</w:t>
          </w:r>
        </w:smartTag>
      </w:smartTag>
      <w:r w:rsidRPr="0077071B">
        <w:t>, Index and Performance Tuning</w:t>
      </w:r>
      <w:r w:rsidR="002A7D53">
        <w:t>.</w:t>
      </w:r>
    </w:p>
    <w:p w14:paraId="09F44971" w14:textId="77777777" w:rsidR="00207E01" w:rsidRPr="0077071B" w:rsidRDefault="00207E01" w:rsidP="00207E01">
      <w:pPr>
        <w:ind w:left="1980" w:hanging="1980"/>
        <w:rPr>
          <w:sz w:val="12"/>
          <w:szCs w:val="12"/>
        </w:rPr>
      </w:pPr>
      <w:r w:rsidRPr="0077071B">
        <w:rPr>
          <w:sz w:val="12"/>
          <w:szCs w:val="12"/>
        </w:rPr>
        <w:t> </w:t>
      </w:r>
    </w:p>
    <w:p w14:paraId="7BB219E3" w14:textId="2A51BE7C" w:rsidR="00207E01" w:rsidRPr="0077071B" w:rsidRDefault="00207E01" w:rsidP="00207E01">
      <w:pPr>
        <w:ind w:left="1980" w:hanging="1980"/>
      </w:pPr>
      <w:r w:rsidRPr="0077071B">
        <w:rPr>
          <w:b/>
        </w:rPr>
        <w:t>Applications:</w:t>
      </w:r>
      <w:r w:rsidRPr="0077071B">
        <w:tab/>
        <w:t>M</w:t>
      </w:r>
      <w:r w:rsidR="00133C17">
        <w:t xml:space="preserve">icrosoft </w:t>
      </w:r>
      <w:r w:rsidRPr="0077071B">
        <w:t>Office</w:t>
      </w:r>
      <w:r w:rsidR="00AB14C6">
        <w:t xml:space="preserve"> Suite, </w:t>
      </w:r>
      <w:r w:rsidR="00133C17">
        <w:t xml:space="preserve">Adobe </w:t>
      </w:r>
      <w:r w:rsidRPr="0077071B">
        <w:t>Acrobat</w:t>
      </w:r>
      <w:r w:rsidR="00AB14C6">
        <w:t xml:space="preserve">, </w:t>
      </w:r>
      <w:r w:rsidRPr="0077071B">
        <w:t>Photoshop, IIS</w:t>
      </w:r>
      <w:r w:rsidR="00AB14C6">
        <w:t xml:space="preserve"> 6.0 thru 10</w:t>
      </w:r>
      <w:r w:rsidRPr="0077071B">
        <w:t>, WinZip</w:t>
      </w:r>
      <w:r w:rsidR="00AE3619">
        <w:t>, WinRAR</w:t>
      </w:r>
      <w:r w:rsidR="0088794E">
        <w:t>, Constant Contact, MLS Data Feeds</w:t>
      </w:r>
      <w:r w:rsidR="006209B6">
        <w:t>, NuGet</w:t>
      </w:r>
      <w:r w:rsidR="002A7D53">
        <w:t>.</w:t>
      </w:r>
    </w:p>
    <w:p w14:paraId="7A980F40" w14:textId="77777777" w:rsidR="00C174AA" w:rsidRPr="00EF736A" w:rsidRDefault="00C174AA" w:rsidP="00C174AA">
      <w:pPr>
        <w:pStyle w:val="SectionTitle"/>
        <w:spacing w:before="0"/>
        <w:rPr>
          <w:rFonts w:ascii="Arial" w:hAnsi="Arial" w:cs="Arial"/>
          <w:caps w:val="0"/>
          <w:smallCaps/>
          <w:spacing w:val="10"/>
          <w:sz w:val="8"/>
          <w:szCs w:val="8"/>
        </w:rPr>
      </w:pPr>
    </w:p>
    <w:p w14:paraId="368DF8C5" w14:textId="77777777" w:rsidR="00C174AA" w:rsidRPr="00EF736A" w:rsidRDefault="00C174AA" w:rsidP="00EF736A">
      <w:pPr>
        <w:pStyle w:val="SectionTitle"/>
        <w:tabs>
          <w:tab w:val="left" w:pos="5490"/>
        </w:tabs>
        <w:spacing w:before="120"/>
        <w:rPr>
          <w:rFonts w:ascii="Arial" w:hAnsi="Arial" w:cs="Arial"/>
          <w:b/>
          <w:caps w:val="0"/>
          <w:smallCaps/>
          <w:sz w:val="22"/>
          <w:szCs w:val="22"/>
        </w:rPr>
      </w:pPr>
      <w:r w:rsidRPr="00EF736A">
        <w:rPr>
          <w:rFonts w:ascii="Arial" w:hAnsi="Arial" w:cs="Arial"/>
          <w:b/>
          <w:caps w:val="0"/>
          <w:smallCaps/>
          <w:sz w:val="22"/>
          <w:szCs w:val="22"/>
        </w:rPr>
        <w:t>Professional Experience</w:t>
      </w:r>
      <w:r w:rsidR="00EF736A">
        <w:rPr>
          <w:rFonts w:ascii="Arial" w:hAnsi="Arial" w:cs="Arial"/>
          <w:b/>
          <w:caps w:val="0"/>
          <w:smallCaps/>
          <w:sz w:val="22"/>
          <w:szCs w:val="22"/>
        </w:rPr>
        <w:tab/>
      </w:r>
    </w:p>
    <w:p w14:paraId="7F8D7468" w14:textId="77777777" w:rsidR="00C174AA" w:rsidRPr="00EF736A" w:rsidRDefault="00C174AA" w:rsidP="00C174AA">
      <w:pPr>
        <w:tabs>
          <w:tab w:val="right" w:pos="9045"/>
        </w:tabs>
        <w:rPr>
          <w:rFonts w:ascii="Arial" w:hAnsi="Arial" w:cs="Arial"/>
          <w:bCs/>
          <w:smallCaps/>
          <w:sz w:val="4"/>
        </w:rPr>
      </w:pPr>
    </w:p>
    <w:p w14:paraId="70B7A7A0" w14:textId="77777777" w:rsidR="00C174AA" w:rsidRPr="00EF736A" w:rsidRDefault="00C174AA" w:rsidP="00C174AA">
      <w:pPr>
        <w:tabs>
          <w:tab w:val="left" w:pos="3600"/>
          <w:tab w:val="right" w:pos="9360"/>
        </w:tabs>
        <w:rPr>
          <w:rFonts w:ascii="Arial" w:hAnsi="Arial" w:cs="Arial"/>
          <w:b/>
          <w:bCs/>
          <w:sz w:val="8"/>
          <w:szCs w:val="8"/>
        </w:rPr>
      </w:pPr>
    </w:p>
    <w:p w14:paraId="469770FA" w14:textId="717C5A66" w:rsidR="005C51D8" w:rsidRPr="0077071B" w:rsidRDefault="005C51D8" w:rsidP="005C51D8">
      <w:pPr>
        <w:tabs>
          <w:tab w:val="right" w:pos="9360"/>
        </w:tabs>
        <w:rPr>
          <w:i/>
          <w:sz w:val="21"/>
          <w:szCs w:val="21"/>
        </w:rPr>
      </w:pPr>
      <w:r>
        <w:rPr>
          <w:rFonts w:ascii="Arial" w:hAnsi="Arial" w:cs="Arial"/>
          <w:b/>
          <w:bCs/>
          <w:color w:val="000000"/>
        </w:rPr>
        <w:t>Temple Logic</w:t>
      </w:r>
      <w:r>
        <w:rPr>
          <w:sz w:val="21"/>
          <w:szCs w:val="21"/>
        </w:rPr>
        <w:t>, Manchester, NH</w:t>
      </w:r>
      <w:r w:rsidRPr="0077071B">
        <w:rPr>
          <w:sz w:val="21"/>
          <w:szCs w:val="21"/>
        </w:rPr>
        <w:tab/>
      </w:r>
      <w:r>
        <w:rPr>
          <w:i/>
          <w:sz w:val="21"/>
          <w:szCs w:val="21"/>
        </w:rPr>
        <w:t xml:space="preserve"> Mar 2022 – Jan 2023</w:t>
      </w:r>
    </w:p>
    <w:p w14:paraId="3AD60EE5" w14:textId="782E9188" w:rsidR="005C51D8" w:rsidRPr="0077071B" w:rsidRDefault="00643342" w:rsidP="005C51D8">
      <w:pPr>
        <w:rPr>
          <w:i/>
          <w:sz w:val="21"/>
          <w:szCs w:val="21"/>
        </w:rPr>
      </w:pPr>
      <w:r>
        <w:rPr>
          <w:i/>
          <w:sz w:val="21"/>
          <w:szCs w:val="21"/>
        </w:rPr>
        <w:t>Software Enginee</w:t>
      </w:r>
      <w:r w:rsidR="005C51D8">
        <w:rPr>
          <w:i/>
          <w:sz w:val="21"/>
          <w:szCs w:val="21"/>
        </w:rPr>
        <w:t>r</w:t>
      </w:r>
    </w:p>
    <w:p w14:paraId="41064C7F" w14:textId="0A7E4231" w:rsidR="005C51D8" w:rsidRPr="0077071B" w:rsidRDefault="00C105A9" w:rsidP="005C51D8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 xml:space="preserve">Designed, wrote and implemented code for processing FEC (Election) files using C#, </w:t>
      </w:r>
      <w:r w:rsidR="004D1530">
        <w:rPr>
          <w:sz w:val="21"/>
          <w:szCs w:val="21"/>
        </w:rPr>
        <w:t>E</w:t>
      </w:r>
      <w:r>
        <w:rPr>
          <w:sz w:val="21"/>
          <w:szCs w:val="21"/>
        </w:rPr>
        <w:t xml:space="preserve">ntity </w:t>
      </w:r>
      <w:r w:rsidR="004D1530">
        <w:rPr>
          <w:sz w:val="21"/>
          <w:szCs w:val="21"/>
        </w:rPr>
        <w:t>F</w:t>
      </w:r>
      <w:r>
        <w:rPr>
          <w:sz w:val="21"/>
          <w:szCs w:val="21"/>
        </w:rPr>
        <w:t>ramework</w:t>
      </w:r>
      <w:r w:rsidR="004D1530">
        <w:rPr>
          <w:sz w:val="21"/>
          <w:szCs w:val="21"/>
        </w:rPr>
        <w:t>, .NET Core, GIT, DevOps</w:t>
      </w:r>
      <w:r w:rsidR="000838C8">
        <w:rPr>
          <w:sz w:val="21"/>
          <w:szCs w:val="21"/>
        </w:rPr>
        <w:t>.</w:t>
      </w:r>
    </w:p>
    <w:p w14:paraId="16CDCD6E" w14:textId="3B0F8B84" w:rsidR="005C51D8" w:rsidRDefault="00C105A9" w:rsidP="005C51D8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Created and published Web Jobs for creating PDF forms for FEC Submission</w:t>
      </w:r>
      <w:r w:rsidR="002A7D53">
        <w:rPr>
          <w:sz w:val="21"/>
          <w:szCs w:val="21"/>
        </w:rPr>
        <w:t>.</w:t>
      </w:r>
    </w:p>
    <w:p w14:paraId="7D113FE3" w14:textId="77777777" w:rsidR="005C51D8" w:rsidRDefault="005C51D8" w:rsidP="009949FE">
      <w:pPr>
        <w:tabs>
          <w:tab w:val="right" w:pos="9360"/>
        </w:tabs>
        <w:rPr>
          <w:rFonts w:ascii="Arial" w:hAnsi="Arial" w:cs="Arial"/>
          <w:b/>
          <w:bCs/>
          <w:color w:val="000000"/>
        </w:rPr>
      </w:pPr>
    </w:p>
    <w:p w14:paraId="50A68A0D" w14:textId="168C3478" w:rsidR="009949FE" w:rsidRPr="0077071B" w:rsidRDefault="009949FE" w:rsidP="009949FE">
      <w:pPr>
        <w:tabs>
          <w:tab w:val="right" w:pos="9360"/>
        </w:tabs>
        <w:rPr>
          <w:i/>
          <w:sz w:val="21"/>
          <w:szCs w:val="21"/>
        </w:rPr>
      </w:pPr>
      <w:r>
        <w:rPr>
          <w:rFonts w:ascii="Arial" w:hAnsi="Arial" w:cs="Arial"/>
          <w:b/>
          <w:bCs/>
          <w:color w:val="000000"/>
        </w:rPr>
        <w:t>CC inspire</w:t>
      </w:r>
      <w:r>
        <w:rPr>
          <w:sz w:val="21"/>
          <w:szCs w:val="21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sz w:val="21"/>
              <w:szCs w:val="21"/>
            </w:rPr>
            <w:t>Bristol</w:t>
          </w:r>
        </w:smartTag>
        <w:r>
          <w:rPr>
            <w:sz w:val="21"/>
            <w:szCs w:val="21"/>
          </w:rPr>
          <w:t xml:space="preserve">, </w:t>
        </w:r>
        <w:smartTag w:uri="urn:schemas-microsoft-com:office:smarttags" w:element="State">
          <w:r>
            <w:rPr>
              <w:sz w:val="21"/>
              <w:szCs w:val="21"/>
            </w:rPr>
            <w:t>RI</w:t>
          </w:r>
        </w:smartTag>
      </w:smartTag>
      <w:r w:rsidRPr="0077071B">
        <w:rPr>
          <w:sz w:val="21"/>
          <w:szCs w:val="21"/>
        </w:rPr>
        <w:tab/>
      </w:r>
      <w:r>
        <w:rPr>
          <w:i/>
          <w:sz w:val="21"/>
          <w:szCs w:val="21"/>
        </w:rPr>
        <w:t xml:space="preserve"> Aug 2010 – </w:t>
      </w:r>
      <w:r w:rsidR="005C51D8">
        <w:rPr>
          <w:i/>
          <w:sz w:val="21"/>
          <w:szCs w:val="21"/>
        </w:rPr>
        <w:t>Mar</w:t>
      </w:r>
      <w:r w:rsidR="000651AB">
        <w:rPr>
          <w:i/>
          <w:sz w:val="21"/>
          <w:szCs w:val="21"/>
        </w:rPr>
        <w:t xml:space="preserve"> 202</w:t>
      </w:r>
      <w:r w:rsidR="00F26195">
        <w:rPr>
          <w:i/>
          <w:sz w:val="21"/>
          <w:szCs w:val="21"/>
        </w:rPr>
        <w:t>2</w:t>
      </w:r>
    </w:p>
    <w:p w14:paraId="200B0857" w14:textId="77777777" w:rsidR="009949FE" w:rsidRPr="0077071B" w:rsidRDefault="009949FE" w:rsidP="009949FE">
      <w:pPr>
        <w:rPr>
          <w:i/>
          <w:sz w:val="21"/>
          <w:szCs w:val="21"/>
        </w:rPr>
      </w:pPr>
      <w:r>
        <w:rPr>
          <w:i/>
          <w:sz w:val="21"/>
          <w:szCs w:val="21"/>
        </w:rPr>
        <w:t>Lead Developer</w:t>
      </w:r>
    </w:p>
    <w:p w14:paraId="624BAF7F" w14:textId="77777777" w:rsidR="009949FE" w:rsidRPr="0077071B" w:rsidRDefault="00703B7D" w:rsidP="009949FE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 xml:space="preserve">Worked with other developers, end users, and the project manager to determine client needs and then designed and implement </w:t>
      </w:r>
      <w:r w:rsidR="00341361">
        <w:rPr>
          <w:sz w:val="21"/>
          <w:szCs w:val="21"/>
        </w:rPr>
        <w:t xml:space="preserve">cost </w:t>
      </w:r>
      <w:r>
        <w:rPr>
          <w:sz w:val="21"/>
          <w:szCs w:val="21"/>
        </w:rPr>
        <w:t>effective solutions</w:t>
      </w:r>
      <w:r w:rsidR="00341361">
        <w:rPr>
          <w:sz w:val="21"/>
          <w:szCs w:val="21"/>
        </w:rPr>
        <w:t>.</w:t>
      </w:r>
    </w:p>
    <w:p w14:paraId="0C987654" w14:textId="57164123" w:rsidR="009949FE" w:rsidRDefault="00703B7D" w:rsidP="009949FE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 xml:space="preserve">Designed and implemented </w:t>
      </w:r>
      <w:r w:rsidR="00FC55C1">
        <w:rPr>
          <w:sz w:val="21"/>
          <w:szCs w:val="21"/>
        </w:rPr>
        <w:t xml:space="preserve">CC </w:t>
      </w:r>
      <w:proofErr w:type="spellStart"/>
      <w:r w:rsidR="00FC55C1">
        <w:rPr>
          <w:sz w:val="21"/>
          <w:szCs w:val="21"/>
        </w:rPr>
        <w:t>insp</w:t>
      </w:r>
      <w:r w:rsidR="002A7D53">
        <w:rPr>
          <w:sz w:val="21"/>
          <w:szCs w:val="21"/>
        </w:rPr>
        <w:t>i</w:t>
      </w:r>
      <w:r w:rsidR="00FC55C1">
        <w:rPr>
          <w:sz w:val="21"/>
          <w:szCs w:val="21"/>
        </w:rPr>
        <w:t>re’s</w:t>
      </w:r>
      <w:proofErr w:type="spellEnd"/>
      <w:r w:rsidR="00FC55C1">
        <w:rPr>
          <w:sz w:val="21"/>
          <w:szCs w:val="21"/>
        </w:rPr>
        <w:t xml:space="preserve"> flagship</w:t>
      </w:r>
      <w:r>
        <w:rPr>
          <w:sz w:val="21"/>
          <w:szCs w:val="21"/>
        </w:rPr>
        <w:t xml:space="preserve"> “inspired </w:t>
      </w:r>
      <w:r w:rsidR="00FC55C1">
        <w:rPr>
          <w:sz w:val="21"/>
          <w:szCs w:val="21"/>
        </w:rPr>
        <w:t>Content Management System</w:t>
      </w:r>
      <w:r>
        <w:rPr>
          <w:sz w:val="21"/>
          <w:szCs w:val="21"/>
        </w:rPr>
        <w:t>” (</w:t>
      </w:r>
      <w:proofErr w:type="spellStart"/>
      <w:r>
        <w:rPr>
          <w:sz w:val="21"/>
          <w:szCs w:val="21"/>
        </w:rPr>
        <w:t>iCMS</w:t>
      </w:r>
      <w:proofErr w:type="spellEnd"/>
      <w:r>
        <w:rPr>
          <w:sz w:val="21"/>
          <w:szCs w:val="21"/>
        </w:rPr>
        <w:t>).</w:t>
      </w:r>
      <w:r w:rsidR="002E3094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iCMS</w:t>
      </w:r>
      <w:proofErr w:type="spellEnd"/>
      <w:r>
        <w:rPr>
          <w:sz w:val="21"/>
          <w:szCs w:val="21"/>
        </w:rPr>
        <w:t xml:space="preserve"> was </w:t>
      </w:r>
      <w:proofErr w:type="spellStart"/>
      <w:r w:rsidR="005B329D">
        <w:rPr>
          <w:sz w:val="21"/>
          <w:szCs w:val="21"/>
        </w:rPr>
        <w:t>architecture</w:t>
      </w:r>
      <w:r w:rsidR="002A7D53">
        <w:rPr>
          <w:sz w:val="21"/>
          <w:szCs w:val="21"/>
        </w:rPr>
        <w:t>d</w:t>
      </w:r>
      <w:proofErr w:type="spellEnd"/>
      <w:r w:rsidR="005B329D">
        <w:rPr>
          <w:sz w:val="21"/>
          <w:szCs w:val="21"/>
        </w:rPr>
        <w:t xml:space="preserve"> </w:t>
      </w:r>
      <w:r>
        <w:rPr>
          <w:sz w:val="21"/>
          <w:szCs w:val="21"/>
        </w:rPr>
        <w:t>with a robust SQL Server backend which the web application access</w:t>
      </w:r>
      <w:r w:rsidR="006209B6">
        <w:rPr>
          <w:sz w:val="21"/>
          <w:szCs w:val="21"/>
        </w:rPr>
        <w:t>ed</w:t>
      </w:r>
      <w:r>
        <w:rPr>
          <w:sz w:val="21"/>
          <w:szCs w:val="21"/>
        </w:rPr>
        <w:t xml:space="preserve"> via </w:t>
      </w:r>
      <w:r w:rsidR="00341361">
        <w:rPr>
          <w:sz w:val="21"/>
          <w:szCs w:val="21"/>
        </w:rPr>
        <w:t xml:space="preserve">stored procedures &amp; </w:t>
      </w:r>
      <w:proofErr w:type="gramStart"/>
      <w:r>
        <w:rPr>
          <w:sz w:val="21"/>
          <w:szCs w:val="21"/>
        </w:rPr>
        <w:t>LINQ</w:t>
      </w:r>
      <w:r w:rsidR="00341361">
        <w:rPr>
          <w:sz w:val="21"/>
          <w:szCs w:val="21"/>
        </w:rPr>
        <w:t xml:space="preserve"> </w:t>
      </w:r>
      <w:r>
        <w:rPr>
          <w:sz w:val="21"/>
          <w:szCs w:val="21"/>
        </w:rPr>
        <w:t>.</w:t>
      </w:r>
      <w:proofErr w:type="gramEnd"/>
      <w:r>
        <w:rPr>
          <w:sz w:val="21"/>
          <w:szCs w:val="21"/>
        </w:rPr>
        <w:t xml:space="preserve"> The front end was written in C#</w:t>
      </w:r>
      <w:r w:rsidR="00341361">
        <w:rPr>
          <w:sz w:val="21"/>
          <w:szCs w:val="21"/>
        </w:rPr>
        <w:t xml:space="preserve">, </w:t>
      </w:r>
      <w:r>
        <w:rPr>
          <w:sz w:val="21"/>
          <w:szCs w:val="21"/>
        </w:rPr>
        <w:t xml:space="preserve">HTML 4/5, CSS, </w:t>
      </w:r>
      <w:r w:rsidR="00341361">
        <w:rPr>
          <w:sz w:val="21"/>
          <w:szCs w:val="21"/>
        </w:rPr>
        <w:t xml:space="preserve">and </w:t>
      </w:r>
      <w:r>
        <w:rPr>
          <w:sz w:val="21"/>
          <w:szCs w:val="21"/>
        </w:rPr>
        <w:t>jQuery</w:t>
      </w:r>
      <w:r w:rsidR="00341361">
        <w:rPr>
          <w:sz w:val="21"/>
          <w:szCs w:val="21"/>
        </w:rPr>
        <w:t>.</w:t>
      </w:r>
    </w:p>
    <w:p w14:paraId="50002A2A" w14:textId="0BCDCFDB" w:rsidR="00341361" w:rsidRDefault="00703B7D" w:rsidP="009949FE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 xml:space="preserve">Maintained versioning of </w:t>
      </w:r>
      <w:proofErr w:type="spellStart"/>
      <w:r>
        <w:rPr>
          <w:sz w:val="21"/>
          <w:szCs w:val="21"/>
        </w:rPr>
        <w:t>iCMS</w:t>
      </w:r>
      <w:proofErr w:type="spellEnd"/>
      <w:r w:rsidR="006209B6">
        <w:rPr>
          <w:sz w:val="21"/>
          <w:szCs w:val="21"/>
        </w:rPr>
        <w:t xml:space="preserve"> utilizing Source</w:t>
      </w:r>
      <w:r w:rsidR="009E6214">
        <w:rPr>
          <w:sz w:val="21"/>
          <w:szCs w:val="21"/>
        </w:rPr>
        <w:t>G</w:t>
      </w:r>
      <w:r w:rsidR="006209B6">
        <w:rPr>
          <w:sz w:val="21"/>
          <w:szCs w:val="21"/>
        </w:rPr>
        <w:t>ear Vault and NuGet repositories</w:t>
      </w:r>
      <w:r>
        <w:rPr>
          <w:sz w:val="21"/>
          <w:szCs w:val="21"/>
        </w:rPr>
        <w:t xml:space="preserve">, including deployment and testing of each revision into </w:t>
      </w:r>
      <w:r w:rsidR="00341361">
        <w:rPr>
          <w:sz w:val="21"/>
          <w:szCs w:val="21"/>
        </w:rPr>
        <w:t>production.</w:t>
      </w:r>
    </w:p>
    <w:p w14:paraId="315E6932" w14:textId="77777777" w:rsidR="00703B7D" w:rsidRDefault="00341361" w:rsidP="009949FE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Documented changes of each revision of iCMS</w:t>
      </w:r>
      <w:r w:rsidR="006209B6">
        <w:rPr>
          <w:sz w:val="21"/>
          <w:szCs w:val="21"/>
        </w:rPr>
        <w:t>.</w:t>
      </w:r>
    </w:p>
    <w:p w14:paraId="0DF67823" w14:textId="77777777" w:rsidR="00703B7D" w:rsidRDefault="00703B7D" w:rsidP="009949FE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 xml:space="preserve">Researched third party applications for implementation in both client webs applications and </w:t>
      </w:r>
      <w:r w:rsidR="00341361">
        <w:rPr>
          <w:sz w:val="21"/>
          <w:szCs w:val="21"/>
        </w:rPr>
        <w:t xml:space="preserve">for use in CC </w:t>
      </w:r>
      <w:proofErr w:type="spellStart"/>
      <w:r w:rsidR="00341361">
        <w:rPr>
          <w:sz w:val="21"/>
          <w:szCs w:val="21"/>
        </w:rPr>
        <w:t>inspire’s</w:t>
      </w:r>
      <w:proofErr w:type="spellEnd"/>
      <w:r w:rsidR="00341361">
        <w:rPr>
          <w:sz w:val="21"/>
          <w:szCs w:val="21"/>
        </w:rPr>
        <w:t xml:space="preserve"> own hosting environment.</w:t>
      </w:r>
    </w:p>
    <w:p w14:paraId="436B8971" w14:textId="77777777" w:rsidR="009949FE" w:rsidRDefault="00341361" w:rsidP="009949FE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Worked as a team member with other developers delegating smaller projects and collaborating on larger ones to meet client needs in a timely and efficient manner.</w:t>
      </w:r>
    </w:p>
    <w:p w14:paraId="0F848CC5" w14:textId="77777777" w:rsidR="009949FE" w:rsidRDefault="009949FE" w:rsidP="00D11EEF">
      <w:pPr>
        <w:tabs>
          <w:tab w:val="right" w:pos="9360"/>
        </w:tabs>
        <w:rPr>
          <w:rFonts w:ascii="Arial" w:hAnsi="Arial" w:cs="Arial"/>
          <w:b/>
          <w:bCs/>
          <w:color w:val="000000"/>
        </w:rPr>
      </w:pPr>
    </w:p>
    <w:p w14:paraId="6B191770" w14:textId="77777777" w:rsidR="00D11EEF" w:rsidRPr="0077071B" w:rsidRDefault="00D11EEF" w:rsidP="00D11EEF">
      <w:pPr>
        <w:tabs>
          <w:tab w:val="right" w:pos="9360"/>
        </w:tabs>
        <w:rPr>
          <w:i/>
          <w:sz w:val="21"/>
          <w:szCs w:val="21"/>
        </w:rPr>
      </w:pPr>
      <w:proofErr w:type="spellStart"/>
      <w:r>
        <w:rPr>
          <w:rFonts w:ascii="Arial" w:hAnsi="Arial" w:cs="Arial"/>
          <w:b/>
          <w:bCs/>
          <w:color w:val="000000"/>
        </w:rPr>
        <w:t>Pirata</w:t>
      </w:r>
      <w:proofErr w:type="spellEnd"/>
      <w:r w:rsidR="00AE3619"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Media</w:t>
      </w:r>
      <w:r>
        <w:rPr>
          <w:sz w:val="21"/>
          <w:szCs w:val="21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sz w:val="21"/>
              <w:szCs w:val="21"/>
            </w:rPr>
            <w:t>Bristol</w:t>
          </w:r>
        </w:smartTag>
        <w:r>
          <w:rPr>
            <w:sz w:val="21"/>
            <w:szCs w:val="21"/>
          </w:rPr>
          <w:t xml:space="preserve">, </w:t>
        </w:r>
        <w:smartTag w:uri="urn:schemas-microsoft-com:office:smarttags" w:element="State">
          <w:r>
            <w:rPr>
              <w:sz w:val="21"/>
              <w:szCs w:val="21"/>
            </w:rPr>
            <w:t>RI</w:t>
          </w:r>
        </w:smartTag>
      </w:smartTag>
      <w:r w:rsidRPr="0077071B">
        <w:rPr>
          <w:sz w:val="21"/>
          <w:szCs w:val="21"/>
        </w:rPr>
        <w:tab/>
      </w:r>
      <w:r>
        <w:rPr>
          <w:i/>
          <w:sz w:val="21"/>
          <w:szCs w:val="21"/>
        </w:rPr>
        <w:t xml:space="preserve"> Oct  2005 – </w:t>
      </w:r>
      <w:r w:rsidR="009949FE">
        <w:rPr>
          <w:i/>
          <w:sz w:val="21"/>
          <w:szCs w:val="21"/>
        </w:rPr>
        <w:t>Aug 2010</w:t>
      </w:r>
    </w:p>
    <w:p w14:paraId="3CA51488" w14:textId="58DC5ABD" w:rsidR="00D11EEF" w:rsidRPr="0077071B" w:rsidRDefault="00FE7EE1" w:rsidP="00D11EEF">
      <w:pPr>
        <w:rPr>
          <w:i/>
          <w:sz w:val="21"/>
          <w:szCs w:val="21"/>
        </w:rPr>
      </w:pPr>
      <w:r>
        <w:rPr>
          <w:i/>
          <w:sz w:val="21"/>
          <w:szCs w:val="21"/>
        </w:rPr>
        <w:t>VP of Technology</w:t>
      </w:r>
      <w:r w:rsidR="00D11EEF">
        <w:rPr>
          <w:i/>
          <w:sz w:val="21"/>
          <w:szCs w:val="21"/>
        </w:rPr>
        <w:t xml:space="preserve"> </w:t>
      </w:r>
      <w:r w:rsidR="00D11EEF" w:rsidRPr="0077071B">
        <w:rPr>
          <w:i/>
          <w:sz w:val="21"/>
          <w:szCs w:val="21"/>
        </w:rPr>
        <w:t>(</w:t>
      </w:r>
      <w:r w:rsidR="002A7D53">
        <w:rPr>
          <w:i/>
          <w:sz w:val="21"/>
          <w:szCs w:val="21"/>
        </w:rPr>
        <w:t>C</w:t>
      </w:r>
      <w:r w:rsidR="00D11EEF" w:rsidRPr="0077071B">
        <w:rPr>
          <w:i/>
          <w:sz w:val="21"/>
          <w:szCs w:val="21"/>
        </w:rPr>
        <w:t>ontract</w:t>
      </w:r>
      <w:r w:rsidR="00D11EEF">
        <w:rPr>
          <w:i/>
          <w:sz w:val="21"/>
          <w:szCs w:val="21"/>
        </w:rPr>
        <w:t>/Full Time</w:t>
      </w:r>
      <w:r w:rsidR="00D11EEF" w:rsidRPr="0077071B">
        <w:rPr>
          <w:i/>
          <w:sz w:val="21"/>
          <w:szCs w:val="21"/>
        </w:rPr>
        <w:t>)</w:t>
      </w:r>
    </w:p>
    <w:p w14:paraId="24116E2A" w14:textId="6D660F4E" w:rsidR="00D11EEF" w:rsidRPr="0077071B" w:rsidRDefault="00D11EEF" w:rsidP="00D11EEF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Developed new Web Application solutions to meet client</w:t>
      </w:r>
      <w:r w:rsidR="002A7D53">
        <w:rPr>
          <w:sz w:val="21"/>
          <w:szCs w:val="21"/>
        </w:rPr>
        <w:t>’</w:t>
      </w:r>
      <w:r>
        <w:rPr>
          <w:sz w:val="21"/>
          <w:szCs w:val="21"/>
        </w:rPr>
        <w:t>s needs in a variety of languages and situation</w:t>
      </w:r>
      <w:r w:rsidR="002A7D53">
        <w:rPr>
          <w:sz w:val="21"/>
          <w:szCs w:val="21"/>
        </w:rPr>
        <w:t>s</w:t>
      </w:r>
      <w:r>
        <w:rPr>
          <w:sz w:val="21"/>
          <w:szCs w:val="21"/>
        </w:rPr>
        <w:t>.</w:t>
      </w:r>
    </w:p>
    <w:p w14:paraId="4BBC030B" w14:textId="77777777" w:rsidR="00D11EEF" w:rsidRDefault="00D11EEF" w:rsidP="00D11EEF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Environment consisted of SQL Server 200</w:t>
      </w:r>
      <w:r w:rsidR="00FE7EE1">
        <w:rPr>
          <w:sz w:val="21"/>
          <w:szCs w:val="21"/>
        </w:rPr>
        <w:t>8</w:t>
      </w:r>
      <w:r>
        <w:rPr>
          <w:sz w:val="21"/>
          <w:szCs w:val="21"/>
        </w:rPr>
        <w:t>, ASP.NET in C#, ASP, CCS/HTML.</w:t>
      </w:r>
    </w:p>
    <w:p w14:paraId="06CDA945" w14:textId="77777777" w:rsidR="00D11EEF" w:rsidRDefault="00D11EEF" w:rsidP="00D11EEF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Troubleshot existing websites to alleviate client concerns.</w:t>
      </w:r>
    </w:p>
    <w:p w14:paraId="1AE3819A" w14:textId="77777777" w:rsidR="00D11EEF" w:rsidRDefault="00D11EEF" w:rsidP="00E21F29">
      <w:pPr>
        <w:tabs>
          <w:tab w:val="right" w:pos="9360"/>
        </w:tabs>
        <w:rPr>
          <w:rFonts w:ascii="Arial" w:hAnsi="Arial" w:cs="Arial"/>
          <w:b/>
          <w:bCs/>
          <w:color w:val="000000"/>
        </w:rPr>
      </w:pPr>
    </w:p>
    <w:p w14:paraId="24EFBA01" w14:textId="77777777" w:rsidR="00E21F29" w:rsidRPr="0077071B" w:rsidRDefault="00E21F29" w:rsidP="00E21F29">
      <w:pPr>
        <w:tabs>
          <w:tab w:val="right" w:pos="9360"/>
        </w:tabs>
        <w:rPr>
          <w:i/>
          <w:sz w:val="21"/>
          <w:szCs w:val="21"/>
        </w:rPr>
      </w:pPr>
      <w:smartTag w:uri="urn:schemas-microsoft-com:office:smarttags" w:element="City">
        <w:r>
          <w:rPr>
            <w:rFonts w:ascii="Arial" w:hAnsi="Arial" w:cs="Arial"/>
            <w:b/>
            <w:bCs/>
            <w:color w:val="000000"/>
          </w:rPr>
          <w:t>Liberty</w:t>
        </w:r>
      </w:smartTag>
      <w:r>
        <w:rPr>
          <w:rFonts w:ascii="Arial" w:hAnsi="Arial" w:cs="Arial"/>
          <w:b/>
          <w:bCs/>
          <w:color w:val="000000"/>
        </w:rPr>
        <w:t xml:space="preserve"> International Underwriters</w:t>
      </w:r>
      <w:r>
        <w:rPr>
          <w:sz w:val="21"/>
          <w:szCs w:val="21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sz w:val="21"/>
              <w:szCs w:val="21"/>
            </w:rPr>
            <w:t>Portsmouth</w:t>
          </w:r>
        </w:smartTag>
        <w:r>
          <w:rPr>
            <w:sz w:val="21"/>
            <w:szCs w:val="21"/>
          </w:rPr>
          <w:t xml:space="preserve">, </w:t>
        </w:r>
        <w:smartTag w:uri="urn:schemas-microsoft-com:office:smarttags" w:element="State">
          <w:r>
            <w:rPr>
              <w:sz w:val="21"/>
              <w:szCs w:val="21"/>
            </w:rPr>
            <w:t>NH</w:t>
          </w:r>
        </w:smartTag>
      </w:smartTag>
      <w:r w:rsidRPr="0077071B">
        <w:rPr>
          <w:sz w:val="21"/>
          <w:szCs w:val="21"/>
        </w:rPr>
        <w:tab/>
      </w:r>
      <w:r>
        <w:rPr>
          <w:sz w:val="21"/>
          <w:szCs w:val="21"/>
        </w:rPr>
        <w:t xml:space="preserve">      </w:t>
      </w:r>
      <w:r>
        <w:rPr>
          <w:i/>
          <w:sz w:val="21"/>
          <w:szCs w:val="21"/>
        </w:rPr>
        <w:t>Sept 2007 – Dec 2007</w:t>
      </w:r>
    </w:p>
    <w:p w14:paraId="1BBF6FAA" w14:textId="753E08D8" w:rsidR="00E21F29" w:rsidRPr="0077071B" w:rsidRDefault="00E21F29" w:rsidP="00E21F29">
      <w:pPr>
        <w:rPr>
          <w:i/>
          <w:sz w:val="21"/>
          <w:szCs w:val="21"/>
        </w:rPr>
      </w:pPr>
      <w:r w:rsidRPr="0077071B">
        <w:rPr>
          <w:i/>
          <w:sz w:val="21"/>
          <w:szCs w:val="21"/>
        </w:rPr>
        <w:t xml:space="preserve">Senior </w:t>
      </w:r>
      <w:r>
        <w:rPr>
          <w:i/>
          <w:sz w:val="21"/>
          <w:szCs w:val="21"/>
        </w:rPr>
        <w:t xml:space="preserve">IT Consultant </w:t>
      </w:r>
      <w:r w:rsidRPr="0077071B">
        <w:rPr>
          <w:i/>
          <w:sz w:val="21"/>
          <w:szCs w:val="21"/>
        </w:rPr>
        <w:t>(</w:t>
      </w:r>
      <w:r w:rsidR="002E3094">
        <w:rPr>
          <w:i/>
          <w:sz w:val="21"/>
          <w:szCs w:val="21"/>
        </w:rPr>
        <w:t>C</w:t>
      </w:r>
      <w:r w:rsidRPr="0077071B">
        <w:rPr>
          <w:i/>
          <w:sz w:val="21"/>
          <w:szCs w:val="21"/>
        </w:rPr>
        <w:t>ontract)</w:t>
      </w:r>
    </w:p>
    <w:p w14:paraId="1A2B822F" w14:textId="77777777" w:rsidR="00E21F29" w:rsidRPr="0077071B" w:rsidRDefault="00E21F29" w:rsidP="00E21F29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 xml:space="preserve">Developed </w:t>
      </w:r>
      <w:r w:rsidR="00A92429">
        <w:rPr>
          <w:sz w:val="21"/>
          <w:szCs w:val="21"/>
        </w:rPr>
        <w:t xml:space="preserve">ASP.NET </w:t>
      </w:r>
      <w:r>
        <w:rPr>
          <w:sz w:val="21"/>
          <w:szCs w:val="21"/>
        </w:rPr>
        <w:t>Web Application</w:t>
      </w:r>
      <w:r w:rsidR="00A92429">
        <w:rPr>
          <w:sz w:val="21"/>
          <w:szCs w:val="21"/>
        </w:rPr>
        <w:t xml:space="preserve"> front end to consume InfoPath form solution for Underwriter’s workbench.</w:t>
      </w:r>
    </w:p>
    <w:p w14:paraId="122E0C1C" w14:textId="77777777" w:rsidR="00E21F29" w:rsidRDefault="00E21F29" w:rsidP="00E21F29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Environment consisted of SQL Server 200</w:t>
      </w:r>
      <w:r w:rsidR="00A92429">
        <w:rPr>
          <w:sz w:val="21"/>
          <w:szCs w:val="21"/>
        </w:rPr>
        <w:t>5</w:t>
      </w:r>
      <w:r>
        <w:rPr>
          <w:sz w:val="21"/>
          <w:szCs w:val="21"/>
        </w:rPr>
        <w:t xml:space="preserve">, ASP.NET in C#, </w:t>
      </w:r>
      <w:r w:rsidR="00A92429">
        <w:rPr>
          <w:sz w:val="21"/>
          <w:szCs w:val="21"/>
        </w:rPr>
        <w:t xml:space="preserve">SharePoint, InfoPath, </w:t>
      </w:r>
      <w:r>
        <w:rPr>
          <w:sz w:val="21"/>
          <w:szCs w:val="21"/>
        </w:rPr>
        <w:t>CCS/DHTML.</w:t>
      </w:r>
    </w:p>
    <w:p w14:paraId="0B934925" w14:textId="77777777" w:rsidR="00E21F29" w:rsidRDefault="00E21F29" w:rsidP="00E21F29">
      <w:pPr>
        <w:tabs>
          <w:tab w:val="right" w:pos="9360"/>
        </w:tabs>
        <w:rPr>
          <w:rFonts w:ascii="Arial" w:hAnsi="Arial" w:cs="Arial"/>
          <w:b/>
          <w:bCs/>
          <w:color w:val="000000"/>
        </w:rPr>
      </w:pPr>
    </w:p>
    <w:p w14:paraId="2C69C20C" w14:textId="77777777" w:rsidR="00E21F29" w:rsidRDefault="00E21F29" w:rsidP="00576D56">
      <w:pPr>
        <w:tabs>
          <w:tab w:val="right" w:pos="9360"/>
        </w:tabs>
        <w:rPr>
          <w:rFonts w:ascii="Arial" w:hAnsi="Arial" w:cs="Arial"/>
          <w:b/>
          <w:bCs/>
          <w:color w:val="000000"/>
        </w:rPr>
      </w:pPr>
    </w:p>
    <w:p w14:paraId="70460346" w14:textId="77777777" w:rsidR="00576D56" w:rsidRPr="0077071B" w:rsidRDefault="00576D56" w:rsidP="00576D56">
      <w:pPr>
        <w:tabs>
          <w:tab w:val="right" w:pos="9360"/>
        </w:tabs>
        <w:rPr>
          <w:i/>
          <w:sz w:val="21"/>
          <w:szCs w:val="21"/>
        </w:rPr>
      </w:pPr>
      <w:r>
        <w:rPr>
          <w:rFonts w:ascii="Arial" w:hAnsi="Arial" w:cs="Arial"/>
          <w:b/>
          <w:bCs/>
          <w:color w:val="000000"/>
        </w:rPr>
        <w:t>Hewlett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Packard</w:t>
      </w:r>
      <w:r>
        <w:rPr>
          <w:sz w:val="21"/>
          <w:szCs w:val="21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sz w:val="21"/>
              <w:szCs w:val="21"/>
            </w:rPr>
            <w:t>Nashua</w:t>
          </w:r>
        </w:smartTag>
        <w:r>
          <w:rPr>
            <w:sz w:val="21"/>
            <w:szCs w:val="21"/>
          </w:rPr>
          <w:t xml:space="preserve">, </w:t>
        </w:r>
        <w:smartTag w:uri="urn:schemas-microsoft-com:office:smarttags" w:element="State">
          <w:r>
            <w:rPr>
              <w:sz w:val="21"/>
              <w:szCs w:val="21"/>
            </w:rPr>
            <w:t>NH</w:t>
          </w:r>
        </w:smartTag>
      </w:smartTag>
      <w:r w:rsidRPr="0077071B">
        <w:rPr>
          <w:sz w:val="21"/>
          <w:szCs w:val="21"/>
        </w:rPr>
        <w:tab/>
      </w:r>
      <w:r>
        <w:rPr>
          <w:i/>
          <w:sz w:val="21"/>
          <w:szCs w:val="21"/>
        </w:rPr>
        <w:t xml:space="preserve"> Aug 2005 – </w:t>
      </w:r>
      <w:r w:rsidR="00E21F29">
        <w:rPr>
          <w:i/>
          <w:sz w:val="21"/>
          <w:szCs w:val="21"/>
        </w:rPr>
        <w:t>June 2007</w:t>
      </w:r>
    </w:p>
    <w:p w14:paraId="48F8881E" w14:textId="0668FAB9" w:rsidR="00576D56" w:rsidRPr="0077071B" w:rsidRDefault="00576D56" w:rsidP="00576D56">
      <w:pPr>
        <w:rPr>
          <w:i/>
          <w:sz w:val="21"/>
          <w:szCs w:val="21"/>
        </w:rPr>
      </w:pPr>
      <w:r w:rsidRPr="0077071B">
        <w:rPr>
          <w:i/>
          <w:sz w:val="21"/>
          <w:szCs w:val="21"/>
        </w:rPr>
        <w:t xml:space="preserve">Senior </w:t>
      </w:r>
      <w:r>
        <w:rPr>
          <w:i/>
          <w:sz w:val="21"/>
          <w:szCs w:val="21"/>
        </w:rPr>
        <w:t xml:space="preserve">IT Consultant </w:t>
      </w:r>
      <w:r w:rsidRPr="0077071B">
        <w:rPr>
          <w:i/>
          <w:sz w:val="21"/>
          <w:szCs w:val="21"/>
        </w:rPr>
        <w:t>(</w:t>
      </w:r>
      <w:r w:rsidR="002E3094">
        <w:rPr>
          <w:i/>
          <w:sz w:val="21"/>
          <w:szCs w:val="21"/>
        </w:rPr>
        <w:t>C</w:t>
      </w:r>
      <w:r w:rsidRPr="0077071B">
        <w:rPr>
          <w:i/>
          <w:sz w:val="21"/>
          <w:szCs w:val="21"/>
        </w:rPr>
        <w:t>ontract)</w:t>
      </w:r>
    </w:p>
    <w:p w14:paraId="018AD220" w14:textId="475D7173" w:rsidR="00A9582B" w:rsidRPr="0077071B" w:rsidRDefault="00A9582B" w:rsidP="00A9582B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 xml:space="preserve">Updated and added features to existing Classic ASP </w:t>
      </w:r>
      <w:r w:rsidR="002E3094">
        <w:rPr>
          <w:sz w:val="21"/>
          <w:szCs w:val="21"/>
        </w:rPr>
        <w:t>a</w:t>
      </w:r>
      <w:r>
        <w:rPr>
          <w:sz w:val="21"/>
          <w:szCs w:val="21"/>
        </w:rPr>
        <w:t>pplication</w:t>
      </w:r>
      <w:r w:rsidR="002E3094">
        <w:rPr>
          <w:sz w:val="21"/>
          <w:szCs w:val="21"/>
        </w:rPr>
        <w:t>.</w:t>
      </w:r>
    </w:p>
    <w:p w14:paraId="45ABC654" w14:textId="4034567C" w:rsidR="00576D56" w:rsidRDefault="00D6191C" w:rsidP="00576D56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 xml:space="preserve">Developed PC </w:t>
      </w:r>
      <w:r w:rsidR="002E3094">
        <w:rPr>
          <w:sz w:val="21"/>
          <w:szCs w:val="21"/>
        </w:rPr>
        <w:t>c</w:t>
      </w:r>
      <w:r>
        <w:rPr>
          <w:sz w:val="21"/>
          <w:szCs w:val="21"/>
        </w:rPr>
        <w:t>ustomization software for inside corporate sales team.</w:t>
      </w:r>
    </w:p>
    <w:p w14:paraId="69E460E7" w14:textId="47039B40" w:rsidR="00576D56" w:rsidRDefault="00D6191C" w:rsidP="00576D56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Designed and built high performa</w:t>
      </w:r>
      <w:r w:rsidR="00B335C3">
        <w:rPr>
          <w:sz w:val="21"/>
          <w:szCs w:val="21"/>
        </w:rPr>
        <w:t>n</w:t>
      </w:r>
      <w:r>
        <w:rPr>
          <w:sz w:val="21"/>
          <w:szCs w:val="21"/>
        </w:rPr>
        <w:t>ce second tier SQL server database back</w:t>
      </w:r>
      <w:r w:rsidR="00850307">
        <w:rPr>
          <w:sz w:val="21"/>
          <w:szCs w:val="21"/>
        </w:rPr>
        <w:t xml:space="preserve"> </w:t>
      </w:r>
      <w:r>
        <w:rPr>
          <w:sz w:val="21"/>
          <w:szCs w:val="21"/>
        </w:rPr>
        <w:t>end to support PCCS team.</w:t>
      </w:r>
    </w:p>
    <w:p w14:paraId="796661CB" w14:textId="77777777" w:rsidR="00534343" w:rsidRDefault="00534343" w:rsidP="00576D56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 xml:space="preserve">Updated website to make dynamic calls via </w:t>
      </w:r>
      <w:smartTag w:uri="urn:schemas-microsoft-com:office:smarttags" w:element="City">
        <w:smartTag w:uri="urn:schemas-microsoft-com:office:smarttags" w:element="place">
          <w:r>
            <w:rPr>
              <w:sz w:val="21"/>
              <w:szCs w:val="21"/>
            </w:rPr>
            <w:t>AJAX</w:t>
          </w:r>
        </w:smartTag>
      </w:smartTag>
      <w:r>
        <w:rPr>
          <w:sz w:val="21"/>
          <w:szCs w:val="21"/>
        </w:rPr>
        <w:t xml:space="preserve"> framework for optimized user experience.</w:t>
      </w:r>
    </w:p>
    <w:p w14:paraId="67C2ADD1" w14:textId="77777777" w:rsidR="003C29E2" w:rsidRPr="0077071B" w:rsidRDefault="003C29E2" w:rsidP="00576D56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 xml:space="preserve">Environment consisted of SQL Server 2005, Reporting Services, ASP.NET </w:t>
      </w:r>
      <w:r w:rsidR="00534343">
        <w:rPr>
          <w:sz w:val="21"/>
          <w:szCs w:val="21"/>
        </w:rPr>
        <w:t>(</w:t>
      </w:r>
      <w:r>
        <w:rPr>
          <w:sz w:val="21"/>
          <w:szCs w:val="21"/>
        </w:rPr>
        <w:t>VB</w:t>
      </w:r>
      <w:r w:rsidR="00534343">
        <w:rPr>
          <w:sz w:val="21"/>
          <w:szCs w:val="21"/>
        </w:rPr>
        <w:t>) and hybrid table/CSS layout.</w:t>
      </w:r>
    </w:p>
    <w:p w14:paraId="32931B8B" w14:textId="77777777" w:rsidR="00C174AA" w:rsidRDefault="00C174AA" w:rsidP="00C174AA">
      <w:pPr>
        <w:rPr>
          <w:rFonts w:ascii="Arial" w:hAnsi="Arial" w:cs="Arial"/>
        </w:rPr>
      </w:pPr>
    </w:p>
    <w:p w14:paraId="50947D8F" w14:textId="77777777" w:rsidR="00A14478" w:rsidRPr="0077071B" w:rsidRDefault="00621259" w:rsidP="00A14478">
      <w:pPr>
        <w:tabs>
          <w:tab w:val="right" w:pos="9360"/>
        </w:tabs>
        <w:rPr>
          <w:i/>
          <w:sz w:val="21"/>
          <w:szCs w:val="21"/>
        </w:rPr>
      </w:pPr>
      <w:proofErr w:type="spellStart"/>
      <w:r>
        <w:rPr>
          <w:b/>
          <w:sz w:val="21"/>
          <w:szCs w:val="21"/>
        </w:rPr>
        <w:t>Armadyne</w:t>
      </w:r>
      <w:proofErr w:type="spellEnd"/>
      <w:r>
        <w:rPr>
          <w:b/>
          <w:sz w:val="21"/>
          <w:szCs w:val="21"/>
        </w:rPr>
        <w:t>, Inc.</w:t>
      </w:r>
      <w:r>
        <w:rPr>
          <w:sz w:val="21"/>
          <w:szCs w:val="21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sz w:val="21"/>
              <w:szCs w:val="21"/>
            </w:rPr>
            <w:t>Newport</w:t>
          </w:r>
        </w:smartTag>
        <w:r>
          <w:rPr>
            <w:sz w:val="21"/>
            <w:szCs w:val="21"/>
          </w:rPr>
          <w:t xml:space="preserve">, </w:t>
        </w:r>
        <w:smartTag w:uri="urn:schemas-microsoft-com:office:smarttags" w:element="State">
          <w:r>
            <w:rPr>
              <w:sz w:val="21"/>
              <w:szCs w:val="21"/>
            </w:rPr>
            <w:t>RI</w:t>
          </w:r>
        </w:smartTag>
      </w:smartTag>
      <w:r w:rsidR="00A14478" w:rsidRPr="0077071B">
        <w:rPr>
          <w:sz w:val="21"/>
          <w:szCs w:val="21"/>
        </w:rPr>
        <w:tab/>
      </w:r>
      <w:r w:rsidR="00A14478">
        <w:rPr>
          <w:i/>
          <w:sz w:val="21"/>
          <w:szCs w:val="21"/>
        </w:rPr>
        <w:t xml:space="preserve"> </w:t>
      </w:r>
      <w:r>
        <w:rPr>
          <w:i/>
          <w:sz w:val="21"/>
          <w:szCs w:val="21"/>
        </w:rPr>
        <w:t>Oct 2004</w:t>
      </w:r>
      <w:r w:rsidR="00A14478">
        <w:rPr>
          <w:i/>
          <w:sz w:val="21"/>
          <w:szCs w:val="21"/>
        </w:rPr>
        <w:t xml:space="preserve"> – </w:t>
      </w:r>
      <w:r>
        <w:rPr>
          <w:i/>
          <w:sz w:val="21"/>
          <w:szCs w:val="21"/>
        </w:rPr>
        <w:t>Feb</w:t>
      </w:r>
      <w:r w:rsidR="00A14478" w:rsidRPr="0077071B">
        <w:rPr>
          <w:i/>
          <w:sz w:val="21"/>
          <w:szCs w:val="21"/>
        </w:rPr>
        <w:t xml:space="preserve"> </w:t>
      </w:r>
      <w:r>
        <w:rPr>
          <w:i/>
          <w:sz w:val="21"/>
          <w:szCs w:val="21"/>
        </w:rPr>
        <w:t>2005</w:t>
      </w:r>
    </w:p>
    <w:p w14:paraId="6BA1BD86" w14:textId="55979CBE" w:rsidR="00A14478" w:rsidRPr="0077071B" w:rsidRDefault="00A14478" w:rsidP="00A14478">
      <w:pPr>
        <w:rPr>
          <w:i/>
          <w:sz w:val="21"/>
          <w:szCs w:val="21"/>
        </w:rPr>
      </w:pPr>
      <w:r w:rsidRPr="0077071B">
        <w:rPr>
          <w:i/>
          <w:sz w:val="21"/>
          <w:szCs w:val="21"/>
        </w:rPr>
        <w:t>Senior A</w:t>
      </w:r>
      <w:r w:rsidR="00621259">
        <w:rPr>
          <w:i/>
          <w:sz w:val="21"/>
          <w:szCs w:val="21"/>
        </w:rPr>
        <w:t>pplications Engineer</w:t>
      </w:r>
      <w:r w:rsidRPr="0077071B">
        <w:rPr>
          <w:i/>
          <w:sz w:val="21"/>
          <w:szCs w:val="21"/>
        </w:rPr>
        <w:t xml:space="preserve"> (</w:t>
      </w:r>
      <w:r w:rsidR="002E3094">
        <w:rPr>
          <w:i/>
          <w:sz w:val="21"/>
          <w:szCs w:val="21"/>
        </w:rPr>
        <w:t>C</w:t>
      </w:r>
      <w:r w:rsidRPr="0077071B">
        <w:rPr>
          <w:i/>
          <w:sz w:val="21"/>
          <w:szCs w:val="21"/>
        </w:rPr>
        <w:t>ontract)</w:t>
      </w:r>
    </w:p>
    <w:p w14:paraId="36F0B112" w14:textId="66DF1EFD" w:rsidR="00A14478" w:rsidRPr="0077071B" w:rsidRDefault="00621259" w:rsidP="00A14478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 xml:space="preserve">Developed real-time laser </w:t>
      </w:r>
      <w:proofErr w:type="spellStart"/>
      <w:r>
        <w:rPr>
          <w:sz w:val="21"/>
          <w:szCs w:val="21"/>
        </w:rPr>
        <w:t>markm</w:t>
      </w:r>
      <w:r w:rsidR="00850307">
        <w:rPr>
          <w:sz w:val="21"/>
          <w:szCs w:val="21"/>
        </w:rPr>
        <w:t>a</w:t>
      </w:r>
      <w:r>
        <w:rPr>
          <w:sz w:val="21"/>
          <w:szCs w:val="21"/>
        </w:rPr>
        <w:t>nship</w:t>
      </w:r>
      <w:proofErr w:type="spellEnd"/>
      <w:r>
        <w:rPr>
          <w:sz w:val="21"/>
          <w:szCs w:val="21"/>
        </w:rPr>
        <w:t xml:space="preserve"> reporting website utilizing C# and XML/XSLT </w:t>
      </w:r>
      <w:r w:rsidR="002E3094">
        <w:rPr>
          <w:sz w:val="21"/>
          <w:szCs w:val="21"/>
        </w:rPr>
        <w:t>t</w:t>
      </w:r>
      <w:r>
        <w:rPr>
          <w:sz w:val="21"/>
          <w:szCs w:val="21"/>
        </w:rPr>
        <w:t>ransformations.</w:t>
      </w:r>
    </w:p>
    <w:p w14:paraId="4AC5CEE3" w14:textId="7E3D3BC2" w:rsidR="00A14478" w:rsidRPr="0077071B" w:rsidRDefault="00621259" w:rsidP="00A14478">
      <w:pPr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 xml:space="preserve">Integrated filtering component with </w:t>
      </w:r>
      <w:r w:rsidR="0017182D">
        <w:rPr>
          <w:sz w:val="21"/>
          <w:szCs w:val="21"/>
        </w:rPr>
        <w:t>J</w:t>
      </w:r>
      <w:r>
        <w:rPr>
          <w:sz w:val="21"/>
          <w:szCs w:val="21"/>
        </w:rPr>
        <w:t>ava</w:t>
      </w:r>
      <w:r w:rsidR="0017182D">
        <w:rPr>
          <w:sz w:val="21"/>
          <w:szCs w:val="21"/>
        </w:rPr>
        <w:t>S</w:t>
      </w:r>
      <w:r>
        <w:rPr>
          <w:sz w:val="21"/>
          <w:szCs w:val="21"/>
        </w:rPr>
        <w:t>cript for reporting drill down.</w:t>
      </w:r>
    </w:p>
    <w:p w14:paraId="219EC205" w14:textId="77777777" w:rsidR="00A14478" w:rsidRPr="00EF736A" w:rsidRDefault="00A14478" w:rsidP="00C174AA">
      <w:pPr>
        <w:rPr>
          <w:rFonts w:ascii="Arial" w:hAnsi="Arial" w:cs="Arial"/>
        </w:rPr>
      </w:pPr>
    </w:p>
    <w:p w14:paraId="6285EE57" w14:textId="77777777" w:rsidR="00207E01" w:rsidRPr="0077071B" w:rsidRDefault="00207E01" w:rsidP="00207E01">
      <w:pPr>
        <w:tabs>
          <w:tab w:val="right" w:pos="9360"/>
        </w:tabs>
        <w:rPr>
          <w:i/>
          <w:sz w:val="21"/>
          <w:szCs w:val="21"/>
        </w:rPr>
      </w:pPr>
      <w:r w:rsidRPr="0077071B">
        <w:rPr>
          <w:b/>
          <w:sz w:val="21"/>
          <w:szCs w:val="21"/>
        </w:rPr>
        <w:t>Tyco Healthcare</w:t>
      </w:r>
      <w:r w:rsidR="00E21F29">
        <w:rPr>
          <w:b/>
          <w:sz w:val="21"/>
          <w:szCs w:val="21"/>
        </w:rPr>
        <w:t>/Covidien</w:t>
      </w:r>
      <w:r>
        <w:rPr>
          <w:sz w:val="21"/>
          <w:szCs w:val="21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sz w:val="21"/>
              <w:szCs w:val="21"/>
            </w:rPr>
            <w:t>Mansfield</w:t>
          </w:r>
        </w:smartTag>
        <w:r>
          <w:rPr>
            <w:sz w:val="21"/>
            <w:szCs w:val="21"/>
          </w:rPr>
          <w:t xml:space="preserve">, </w:t>
        </w:r>
        <w:smartTag w:uri="urn:schemas-microsoft-com:office:smarttags" w:element="State">
          <w:r>
            <w:rPr>
              <w:sz w:val="21"/>
              <w:szCs w:val="21"/>
            </w:rPr>
            <w:t>MA</w:t>
          </w:r>
        </w:smartTag>
      </w:smartTag>
      <w:r w:rsidRPr="0077071B">
        <w:rPr>
          <w:sz w:val="21"/>
          <w:szCs w:val="21"/>
        </w:rPr>
        <w:tab/>
      </w:r>
      <w:r w:rsidR="00A14478">
        <w:rPr>
          <w:i/>
          <w:sz w:val="21"/>
          <w:szCs w:val="21"/>
        </w:rPr>
        <w:t xml:space="preserve"> Jan 2004 – Sept</w:t>
      </w:r>
      <w:r w:rsidRPr="0077071B">
        <w:rPr>
          <w:i/>
          <w:sz w:val="21"/>
          <w:szCs w:val="21"/>
        </w:rPr>
        <w:t xml:space="preserve"> 2004</w:t>
      </w:r>
    </w:p>
    <w:p w14:paraId="4715661B" w14:textId="20674369" w:rsidR="00207E01" w:rsidRPr="0077071B" w:rsidRDefault="00207E01" w:rsidP="00207E01">
      <w:pPr>
        <w:rPr>
          <w:i/>
          <w:sz w:val="21"/>
          <w:szCs w:val="21"/>
        </w:rPr>
      </w:pPr>
      <w:r w:rsidRPr="0077071B">
        <w:rPr>
          <w:i/>
          <w:sz w:val="21"/>
          <w:szCs w:val="21"/>
        </w:rPr>
        <w:t>Senior ASP/SQL Developer (</w:t>
      </w:r>
      <w:r w:rsidR="002E3094">
        <w:rPr>
          <w:i/>
          <w:sz w:val="21"/>
          <w:szCs w:val="21"/>
        </w:rPr>
        <w:t>C</w:t>
      </w:r>
      <w:r w:rsidRPr="0077071B">
        <w:rPr>
          <w:i/>
          <w:sz w:val="21"/>
          <w:szCs w:val="21"/>
        </w:rPr>
        <w:t>ontract)</w:t>
      </w:r>
    </w:p>
    <w:p w14:paraId="1AFB063B" w14:textId="18B4AE8C" w:rsidR="00207E01" w:rsidRPr="0077071B" w:rsidRDefault="00207E01" w:rsidP="00207E01">
      <w:pPr>
        <w:numPr>
          <w:ilvl w:val="0"/>
          <w:numId w:val="7"/>
        </w:numPr>
        <w:rPr>
          <w:sz w:val="21"/>
          <w:szCs w:val="21"/>
        </w:rPr>
      </w:pPr>
      <w:r w:rsidRPr="0077071B">
        <w:rPr>
          <w:sz w:val="21"/>
          <w:szCs w:val="21"/>
        </w:rPr>
        <w:t>Optimized and tuned stored to meet new retail requirements of sub-1 second access time.</w:t>
      </w:r>
    </w:p>
    <w:p w14:paraId="2B2AD8E8" w14:textId="2601089C" w:rsidR="00207E01" w:rsidRPr="0077071B" w:rsidRDefault="00207E01" w:rsidP="00207E01">
      <w:pPr>
        <w:numPr>
          <w:ilvl w:val="0"/>
          <w:numId w:val="7"/>
        </w:numPr>
        <w:rPr>
          <w:sz w:val="21"/>
          <w:szCs w:val="21"/>
        </w:rPr>
      </w:pPr>
      <w:r w:rsidRPr="0077071B">
        <w:rPr>
          <w:sz w:val="21"/>
          <w:szCs w:val="21"/>
        </w:rPr>
        <w:t xml:space="preserve">ASP Development with VBScript for </w:t>
      </w:r>
      <w:smartTag w:uri="urn:schemas-microsoft-com:office:smarttags" w:element="place">
        <w:smartTag w:uri="urn:schemas-microsoft-com:office:smarttags" w:element="City">
          <w:r w:rsidRPr="0077071B">
            <w:rPr>
              <w:sz w:val="21"/>
              <w:szCs w:val="21"/>
            </w:rPr>
            <w:t>Enterprise</w:t>
          </w:r>
        </w:smartTag>
      </w:smartTag>
      <w:r w:rsidRPr="0077071B">
        <w:rPr>
          <w:sz w:val="21"/>
          <w:szCs w:val="21"/>
        </w:rPr>
        <w:t xml:space="preserve"> </w:t>
      </w:r>
      <w:r w:rsidR="002E3094">
        <w:rPr>
          <w:sz w:val="21"/>
          <w:szCs w:val="21"/>
        </w:rPr>
        <w:t>L</w:t>
      </w:r>
      <w:r w:rsidRPr="0077071B">
        <w:rPr>
          <w:sz w:val="21"/>
          <w:szCs w:val="21"/>
        </w:rPr>
        <w:t>evel Complaint Tracking System</w:t>
      </w:r>
      <w:r w:rsidR="002E3094">
        <w:rPr>
          <w:sz w:val="21"/>
          <w:szCs w:val="21"/>
        </w:rPr>
        <w:t>.</w:t>
      </w:r>
    </w:p>
    <w:p w14:paraId="25CFFD19" w14:textId="51580EAA" w:rsidR="00207E01" w:rsidRDefault="00207E01" w:rsidP="00207E01">
      <w:pPr>
        <w:numPr>
          <w:ilvl w:val="0"/>
          <w:numId w:val="7"/>
        </w:numPr>
        <w:rPr>
          <w:sz w:val="21"/>
          <w:szCs w:val="21"/>
        </w:rPr>
      </w:pPr>
      <w:r w:rsidRPr="0077071B">
        <w:rPr>
          <w:sz w:val="21"/>
          <w:szCs w:val="21"/>
        </w:rPr>
        <w:t xml:space="preserve">Designed archiving and reporting functionality for </w:t>
      </w:r>
      <w:r w:rsidR="002E3094">
        <w:rPr>
          <w:sz w:val="21"/>
          <w:szCs w:val="21"/>
        </w:rPr>
        <w:t>t</w:t>
      </w:r>
      <w:r w:rsidRPr="0077071B">
        <w:rPr>
          <w:sz w:val="21"/>
          <w:szCs w:val="21"/>
        </w:rPr>
        <w:t>racking system</w:t>
      </w:r>
      <w:r w:rsidR="002E3094">
        <w:rPr>
          <w:sz w:val="21"/>
          <w:szCs w:val="21"/>
        </w:rPr>
        <w:t>.</w:t>
      </w:r>
    </w:p>
    <w:p w14:paraId="372D6021" w14:textId="3A377476" w:rsidR="00207E01" w:rsidRPr="00422E3C" w:rsidRDefault="00207E01" w:rsidP="00422E3C">
      <w:pPr>
        <w:numPr>
          <w:ilvl w:val="0"/>
          <w:numId w:val="7"/>
        </w:numPr>
        <w:rPr>
          <w:sz w:val="21"/>
          <w:szCs w:val="21"/>
        </w:rPr>
      </w:pPr>
      <w:r w:rsidRPr="00422E3C">
        <w:rPr>
          <w:sz w:val="21"/>
          <w:szCs w:val="21"/>
        </w:rPr>
        <w:t>Developed dynamic ASP website which allowed travel agents to register customers for vacation packages around the world.</w:t>
      </w:r>
    </w:p>
    <w:p w14:paraId="62CDA6BB" w14:textId="6698F425" w:rsidR="00207E01" w:rsidRPr="0077071B" w:rsidRDefault="00207E01" w:rsidP="00207E01">
      <w:pPr>
        <w:numPr>
          <w:ilvl w:val="0"/>
          <w:numId w:val="7"/>
        </w:numPr>
        <w:rPr>
          <w:sz w:val="21"/>
          <w:szCs w:val="21"/>
        </w:rPr>
      </w:pPr>
      <w:r w:rsidRPr="0077071B">
        <w:rPr>
          <w:sz w:val="21"/>
          <w:szCs w:val="21"/>
        </w:rPr>
        <w:t>Designed and implemented a normalized SQL Server 2000 Database structure which minimized storage requirements and maximized performance.</w:t>
      </w:r>
    </w:p>
    <w:p w14:paraId="06823E7C" w14:textId="14DB0DA1" w:rsidR="00207E01" w:rsidRPr="0077071B" w:rsidRDefault="00207E01" w:rsidP="00207E01">
      <w:pPr>
        <w:numPr>
          <w:ilvl w:val="0"/>
          <w:numId w:val="7"/>
        </w:numPr>
        <w:rPr>
          <w:sz w:val="21"/>
          <w:szCs w:val="21"/>
        </w:rPr>
      </w:pPr>
      <w:r w:rsidRPr="0077071B">
        <w:rPr>
          <w:sz w:val="21"/>
          <w:szCs w:val="21"/>
        </w:rPr>
        <w:t xml:space="preserve">Wrote complex stored procedures that returned </w:t>
      </w:r>
      <w:proofErr w:type="spellStart"/>
      <w:r w:rsidRPr="0077071B">
        <w:rPr>
          <w:sz w:val="21"/>
          <w:szCs w:val="21"/>
        </w:rPr>
        <w:t>recordsets</w:t>
      </w:r>
      <w:proofErr w:type="spellEnd"/>
      <w:r w:rsidRPr="0077071B">
        <w:rPr>
          <w:sz w:val="21"/>
          <w:szCs w:val="21"/>
        </w:rPr>
        <w:t xml:space="preserve"> based on multiple parameters and sources.</w:t>
      </w:r>
    </w:p>
    <w:p w14:paraId="4DA3D9C3" w14:textId="77777777" w:rsidR="00207E01" w:rsidRPr="0077071B" w:rsidRDefault="00207E01" w:rsidP="00207E01">
      <w:pPr>
        <w:rPr>
          <w:sz w:val="21"/>
          <w:szCs w:val="21"/>
        </w:rPr>
      </w:pPr>
      <w:r w:rsidRPr="0077071B">
        <w:rPr>
          <w:sz w:val="21"/>
          <w:szCs w:val="21"/>
        </w:rPr>
        <w:t>  </w:t>
      </w:r>
    </w:p>
    <w:p w14:paraId="21E5E8F4" w14:textId="77777777" w:rsidR="00207E01" w:rsidRPr="00BF1A3D" w:rsidRDefault="00207E01" w:rsidP="00207E01">
      <w:pPr>
        <w:pStyle w:val="SectionTitle"/>
        <w:pBdr>
          <w:bottom w:val="none" w:sz="0" w:space="0" w:color="auto"/>
        </w:pBdr>
        <w:spacing w:before="120"/>
        <w:rPr>
          <w:rFonts w:ascii="Arial" w:hAnsi="Arial" w:cs="Arial"/>
          <w:b/>
          <w:caps w:val="0"/>
          <w:smallCaps/>
          <w:sz w:val="22"/>
          <w:szCs w:val="22"/>
          <w:u w:val="single"/>
        </w:rPr>
      </w:pPr>
      <w:r w:rsidRPr="00BF1A3D">
        <w:rPr>
          <w:rFonts w:ascii="Arial" w:hAnsi="Arial" w:cs="Arial"/>
          <w:b/>
          <w:caps w:val="0"/>
          <w:smallCaps/>
          <w:sz w:val="22"/>
          <w:szCs w:val="22"/>
          <w:u w:val="single"/>
        </w:rPr>
        <w:t>Education</w:t>
      </w:r>
    </w:p>
    <w:p w14:paraId="0C26ADB0" w14:textId="77777777" w:rsidR="00207E01" w:rsidRPr="00BF1A3D" w:rsidRDefault="00207E01" w:rsidP="00207E01">
      <w:pPr>
        <w:pStyle w:val="Heading3"/>
        <w:rPr>
          <w:rFonts w:ascii="Times New Roman" w:hAnsi="Times New Roman" w:cs="Times New Roman"/>
          <w:bCs w:val="0"/>
          <w:sz w:val="21"/>
          <w:szCs w:val="21"/>
        </w:rPr>
      </w:pPr>
      <w:smartTag w:uri="urn:schemas-microsoft-com:office:smarttags" w:element="place">
        <w:smartTag w:uri="urn:schemas-microsoft-com:office:smarttags" w:element="PlaceName">
          <w:r w:rsidRPr="00BF1A3D">
            <w:rPr>
              <w:rFonts w:ascii="Times New Roman" w:hAnsi="Times New Roman" w:cs="Times New Roman"/>
              <w:bCs w:val="0"/>
              <w:sz w:val="21"/>
              <w:szCs w:val="21"/>
            </w:rPr>
            <w:t>Capella</w:t>
          </w:r>
        </w:smartTag>
        <w:r w:rsidRPr="00BF1A3D">
          <w:rPr>
            <w:rFonts w:ascii="Times New Roman" w:hAnsi="Times New Roman" w:cs="Times New Roman"/>
            <w:bCs w:val="0"/>
            <w:sz w:val="21"/>
            <w:szCs w:val="21"/>
          </w:rPr>
          <w:t xml:space="preserve"> </w:t>
        </w:r>
        <w:smartTag w:uri="urn:schemas-microsoft-com:office:smarttags" w:element="PlaceType">
          <w:r w:rsidRPr="00BF1A3D">
            <w:rPr>
              <w:rFonts w:ascii="Times New Roman" w:hAnsi="Times New Roman" w:cs="Times New Roman"/>
              <w:bCs w:val="0"/>
              <w:sz w:val="21"/>
              <w:szCs w:val="21"/>
            </w:rPr>
            <w:t>University</w:t>
          </w:r>
        </w:smartTag>
      </w:smartTag>
    </w:p>
    <w:p w14:paraId="42E1F2A2" w14:textId="77777777" w:rsidR="00207E01" w:rsidRDefault="00207E01" w:rsidP="00207E01">
      <w:pPr>
        <w:rPr>
          <w:b/>
          <w:i/>
          <w:sz w:val="22"/>
        </w:rPr>
      </w:pPr>
      <w:r>
        <w:rPr>
          <w:b/>
          <w:i/>
        </w:rPr>
        <w:t>B.S. in Information Technology, concentration in Web Application Development, 200</w:t>
      </w:r>
      <w:r w:rsidR="00A14478">
        <w:rPr>
          <w:b/>
          <w:i/>
        </w:rPr>
        <w:t>5</w:t>
      </w:r>
    </w:p>
    <w:p w14:paraId="71260571" w14:textId="32A69954" w:rsidR="00207E01" w:rsidRPr="003D07D5" w:rsidRDefault="00207E01" w:rsidP="00207E01">
      <w:pPr>
        <w:numPr>
          <w:ilvl w:val="0"/>
          <w:numId w:val="7"/>
        </w:numPr>
        <w:rPr>
          <w:sz w:val="21"/>
          <w:szCs w:val="21"/>
        </w:rPr>
      </w:pPr>
      <w:r w:rsidRPr="003D07D5">
        <w:rPr>
          <w:sz w:val="21"/>
          <w:szCs w:val="21"/>
        </w:rPr>
        <w:t>4.0 Technical GPA Achieved</w:t>
      </w:r>
    </w:p>
    <w:p w14:paraId="5AABC306" w14:textId="0F0E69ED" w:rsidR="00207E01" w:rsidRPr="003D07D5" w:rsidRDefault="00207E01" w:rsidP="00207E01">
      <w:pPr>
        <w:numPr>
          <w:ilvl w:val="0"/>
          <w:numId w:val="7"/>
        </w:numPr>
        <w:rPr>
          <w:sz w:val="21"/>
          <w:szCs w:val="21"/>
        </w:rPr>
      </w:pPr>
      <w:r w:rsidRPr="003D07D5">
        <w:rPr>
          <w:sz w:val="21"/>
          <w:szCs w:val="21"/>
        </w:rPr>
        <w:t>Capstone Project entered into Capella School of Technology Hall of Fame (Project consisted of an e-commerce website developed using XML, XSLT, Java</w:t>
      </w:r>
      <w:r w:rsidR="0017182D">
        <w:rPr>
          <w:sz w:val="21"/>
          <w:szCs w:val="21"/>
        </w:rPr>
        <w:t>S</w:t>
      </w:r>
      <w:r w:rsidRPr="003D07D5">
        <w:rPr>
          <w:sz w:val="21"/>
          <w:szCs w:val="21"/>
        </w:rPr>
        <w:t xml:space="preserve">cript, Perl, ASP, JSP, and SQL Server 2000) </w:t>
      </w:r>
    </w:p>
    <w:p w14:paraId="0A65AA81" w14:textId="77777777" w:rsidR="00207E01" w:rsidRPr="00BF1A3D" w:rsidRDefault="00207E01" w:rsidP="00207E01">
      <w:pPr>
        <w:pStyle w:val="Heading3"/>
        <w:rPr>
          <w:rFonts w:ascii="Times New Roman" w:hAnsi="Times New Roman" w:cs="Times New Roman"/>
          <w:bCs w:val="0"/>
          <w:sz w:val="21"/>
          <w:szCs w:val="21"/>
        </w:rPr>
      </w:pPr>
      <w:r w:rsidRPr="00BF1A3D">
        <w:rPr>
          <w:rFonts w:ascii="Times New Roman" w:hAnsi="Times New Roman" w:cs="Times New Roman"/>
          <w:bCs w:val="0"/>
          <w:sz w:val="21"/>
          <w:szCs w:val="21"/>
        </w:rPr>
        <w:t>New Hampshire Technical Institute</w:t>
      </w:r>
    </w:p>
    <w:p w14:paraId="794ACADC" w14:textId="77777777" w:rsidR="00207E01" w:rsidRPr="00BF1A3D" w:rsidRDefault="00207E01" w:rsidP="00207E01">
      <w:pPr>
        <w:numPr>
          <w:ilvl w:val="0"/>
          <w:numId w:val="7"/>
        </w:numPr>
        <w:rPr>
          <w:sz w:val="21"/>
          <w:szCs w:val="21"/>
        </w:rPr>
      </w:pPr>
      <w:r w:rsidRPr="00BF1A3D">
        <w:rPr>
          <w:sz w:val="21"/>
          <w:szCs w:val="21"/>
        </w:rPr>
        <w:t>Associate of Science in Computer Information Systems, 1997</w:t>
      </w:r>
    </w:p>
    <w:p w14:paraId="45555C5F" w14:textId="77777777" w:rsidR="00207E01" w:rsidRPr="003C29E2" w:rsidRDefault="00207E01" w:rsidP="00207E01">
      <w:pPr>
        <w:numPr>
          <w:ilvl w:val="0"/>
          <w:numId w:val="7"/>
        </w:numPr>
        <w:rPr>
          <w:sz w:val="21"/>
          <w:szCs w:val="21"/>
        </w:rPr>
      </w:pPr>
      <w:r w:rsidRPr="00BF1A3D">
        <w:rPr>
          <w:sz w:val="21"/>
          <w:szCs w:val="21"/>
        </w:rPr>
        <w:t>Associate of Engineering Technology in Computer Engineering Technology, 1997</w:t>
      </w:r>
    </w:p>
    <w:sectPr w:rsidR="00207E01" w:rsidRPr="003C29E2" w:rsidSect="00C174AA">
      <w:headerReference w:type="default" r:id="rId7"/>
      <w:type w:val="continuous"/>
      <w:pgSz w:w="12240" w:h="15840"/>
      <w:pgMar w:top="1152" w:right="1440" w:bottom="864" w:left="1440" w:header="1440" w:footer="1008" w:gutter="0"/>
      <w:cols w:space="468" w:equalWidth="0">
        <w:col w:w="9360" w:space="18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A146" w14:textId="77777777" w:rsidR="00DC5551" w:rsidRDefault="00DC5551">
      <w:r>
        <w:separator/>
      </w:r>
    </w:p>
  </w:endnote>
  <w:endnote w:type="continuationSeparator" w:id="0">
    <w:p w14:paraId="3FAB2986" w14:textId="77777777" w:rsidR="00DC5551" w:rsidRDefault="00DC5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46AFB" w14:textId="77777777" w:rsidR="00DC5551" w:rsidRDefault="00DC5551">
      <w:r>
        <w:separator/>
      </w:r>
    </w:p>
  </w:footnote>
  <w:footnote w:type="continuationSeparator" w:id="0">
    <w:p w14:paraId="30AB9BBA" w14:textId="77777777" w:rsidR="00DC5551" w:rsidRDefault="00DC55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EE11A" w14:textId="77777777" w:rsidR="00C452F9" w:rsidRPr="00C32149" w:rsidRDefault="00C452F9" w:rsidP="00C174AA">
    <w:pPr>
      <w:pStyle w:val="Title"/>
      <w:pBdr>
        <w:bottom w:val="single" w:sz="6" w:space="1" w:color="auto"/>
      </w:pBdr>
      <w:jc w:val="left"/>
      <w:rPr>
        <w:rFonts w:ascii="Arial" w:hAnsi="Arial"/>
        <w:i w:val="0"/>
        <w:caps w:val="0"/>
        <w:spacing w:val="2"/>
        <w:sz w:val="22"/>
        <w:szCs w:val="22"/>
      </w:rPr>
    </w:pPr>
    <w:r>
      <w:rPr>
        <w:rFonts w:ascii="Arial" w:hAnsi="Arial"/>
        <w:i w:val="0"/>
        <w:caps w:val="0"/>
        <w:smallCaps/>
        <w:spacing w:val="10"/>
        <w:sz w:val="22"/>
        <w:szCs w:val="22"/>
      </w:rPr>
      <w:t>Adam Gerhard</w:t>
    </w:r>
    <w:r w:rsidRPr="00C32149">
      <w:rPr>
        <w:rFonts w:ascii="Arial" w:hAnsi="Arial"/>
        <w:i w:val="0"/>
        <w:caps w:val="0"/>
        <w:spacing w:val="10"/>
        <w:sz w:val="22"/>
        <w:szCs w:val="22"/>
      </w:rPr>
      <w:t xml:space="preserve"> </w:t>
    </w:r>
    <w:r w:rsidRPr="00C32149">
      <w:rPr>
        <w:rFonts w:ascii="Arial" w:hAnsi="Arial"/>
        <w:i w:val="0"/>
        <w:caps w:val="0"/>
        <w:spacing w:val="10"/>
      </w:rPr>
      <w:t xml:space="preserve">– </w:t>
    </w:r>
    <w:r w:rsidRPr="00C32149">
      <w:rPr>
        <w:rFonts w:ascii="Arial" w:hAnsi="Arial"/>
        <w:i w:val="0"/>
        <w:caps w:val="0"/>
      </w:rPr>
      <w:t xml:space="preserve">Page </w:t>
    </w:r>
    <w:r w:rsidRPr="00C32149">
      <w:rPr>
        <w:rFonts w:ascii="Arial" w:hAnsi="Arial"/>
        <w:i w:val="0"/>
        <w:caps w:val="0"/>
      </w:rPr>
      <w:fldChar w:fldCharType="begin"/>
    </w:r>
    <w:r w:rsidRPr="00C32149">
      <w:rPr>
        <w:rFonts w:ascii="Arial" w:hAnsi="Arial"/>
        <w:i w:val="0"/>
        <w:caps w:val="0"/>
      </w:rPr>
      <w:instrText xml:space="preserve"> PAGE </w:instrText>
    </w:r>
    <w:r w:rsidRPr="00C32149">
      <w:rPr>
        <w:rFonts w:ascii="Arial" w:hAnsi="Arial"/>
        <w:i w:val="0"/>
        <w:caps w:val="0"/>
      </w:rPr>
      <w:fldChar w:fldCharType="separate"/>
    </w:r>
    <w:r w:rsidR="00F26195">
      <w:rPr>
        <w:rFonts w:ascii="Arial" w:hAnsi="Arial"/>
        <w:i w:val="0"/>
        <w:caps w:val="0"/>
        <w:noProof/>
      </w:rPr>
      <w:t>2</w:t>
    </w:r>
    <w:r w:rsidRPr="00C32149">
      <w:rPr>
        <w:rFonts w:ascii="Arial" w:hAnsi="Arial"/>
        <w:i w:val="0"/>
        <w:caps w:val="0"/>
      </w:rPr>
      <w:fldChar w:fldCharType="end"/>
    </w:r>
  </w:p>
  <w:p w14:paraId="00DE6283" w14:textId="77777777" w:rsidR="00C452F9" w:rsidRPr="00C32149" w:rsidRDefault="00C452F9" w:rsidP="00C174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233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A066E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44C68DD"/>
    <w:multiLevelType w:val="hybridMultilevel"/>
    <w:tmpl w:val="70665838"/>
    <w:lvl w:ilvl="0" w:tplc="D27C98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3A635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D41E19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B8A29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3560FF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18CBE4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1E18C3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96E8D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8B811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AD509D"/>
    <w:multiLevelType w:val="hybridMultilevel"/>
    <w:tmpl w:val="CD084A28"/>
    <w:lvl w:ilvl="0" w:tplc="306605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F6EBD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A85A0A5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1FD6BA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8E00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B32C31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24E6F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69B6DC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BE122D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BE2E4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847329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E057A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E960443"/>
    <w:multiLevelType w:val="hybridMultilevel"/>
    <w:tmpl w:val="4CB41C88"/>
    <w:lvl w:ilvl="0" w:tplc="D1E021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7456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AAD2A6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A37EC9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64A5B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A1BC4C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4B0F5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324DD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6F620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2F6C5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6DB"/>
    <w:rsid w:val="000651AB"/>
    <w:rsid w:val="00072689"/>
    <w:rsid w:val="000838C8"/>
    <w:rsid w:val="000B534A"/>
    <w:rsid w:val="000E32E1"/>
    <w:rsid w:val="001147D4"/>
    <w:rsid w:val="00133C17"/>
    <w:rsid w:val="0017182D"/>
    <w:rsid w:val="00191E9A"/>
    <w:rsid w:val="001F0669"/>
    <w:rsid w:val="001F50AF"/>
    <w:rsid w:val="00207E01"/>
    <w:rsid w:val="00285712"/>
    <w:rsid w:val="002A02A3"/>
    <w:rsid w:val="002A7D53"/>
    <w:rsid w:val="002E3094"/>
    <w:rsid w:val="00304502"/>
    <w:rsid w:val="00311AF4"/>
    <w:rsid w:val="00313006"/>
    <w:rsid w:val="00341361"/>
    <w:rsid w:val="003C29E2"/>
    <w:rsid w:val="00422E3C"/>
    <w:rsid w:val="00451462"/>
    <w:rsid w:val="00483BD3"/>
    <w:rsid w:val="00485476"/>
    <w:rsid w:val="004A6241"/>
    <w:rsid w:val="004D1530"/>
    <w:rsid w:val="00501442"/>
    <w:rsid w:val="00507F27"/>
    <w:rsid w:val="00534343"/>
    <w:rsid w:val="00576D56"/>
    <w:rsid w:val="005A5972"/>
    <w:rsid w:val="005B329D"/>
    <w:rsid w:val="005C51D8"/>
    <w:rsid w:val="006209B6"/>
    <w:rsid w:val="00621259"/>
    <w:rsid w:val="00631C06"/>
    <w:rsid w:val="00643342"/>
    <w:rsid w:val="00666EC6"/>
    <w:rsid w:val="00703B7D"/>
    <w:rsid w:val="00712D33"/>
    <w:rsid w:val="00723B2A"/>
    <w:rsid w:val="007435E3"/>
    <w:rsid w:val="00770386"/>
    <w:rsid w:val="0079233A"/>
    <w:rsid w:val="00794628"/>
    <w:rsid w:val="007D3D28"/>
    <w:rsid w:val="007F76DB"/>
    <w:rsid w:val="00850307"/>
    <w:rsid w:val="00874020"/>
    <w:rsid w:val="0088794E"/>
    <w:rsid w:val="00892547"/>
    <w:rsid w:val="00894153"/>
    <w:rsid w:val="00895366"/>
    <w:rsid w:val="009344B5"/>
    <w:rsid w:val="00976EDB"/>
    <w:rsid w:val="009949FE"/>
    <w:rsid w:val="009E6214"/>
    <w:rsid w:val="009E7AD5"/>
    <w:rsid w:val="00A14478"/>
    <w:rsid w:val="00A92429"/>
    <w:rsid w:val="00A9582B"/>
    <w:rsid w:val="00AA1236"/>
    <w:rsid w:val="00AB14C6"/>
    <w:rsid w:val="00AE3619"/>
    <w:rsid w:val="00B22882"/>
    <w:rsid w:val="00B335C3"/>
    <w:rsid w:val="00BF33F7"/>
    <w:rsid w:val="00C0424B"/>
    <w:rsid w:val="00C052EF"/>
    <w:rsid w:val="00C105A9"/>
    <w:rsid w:val="00C174AA"/>
    <w:rsid w:val="00C452F9"/>
    <w:rsid w:val="00CD474C"/>
    <w:rsid w:val="00D11EEF"/>
    <w:rsid w:val="00D2692E"/>
    <w:rsid w:val="00D35BF7"/>
    <w:rsid w:val="00D6191C"/>
    <w:rsid w:val="00D93D74"/>
    <w:rsid w:val="00DC5551"/>
    <w:rsid w:val="00E21F29"/>
    <w:rsid w:val="00EC6B76"/>
    <w:rsid w:val="00EF736A"/>
    <w:rsid w:val="00F00F6F"/>
    <w:rsid w:val="00F26195"/>
    <w:rsid w:val="00F6360F"/>
    <w:rsid w:val="00FC55C1"/>
    <w:rsid w:val="00FE1859"/>
    <w:rsid w:val="00FE7EE1"/>
    <w:rsid w:val="00FF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City"/>
  <w:smartTagType w:namespaceuri="urn:schemas-microsoft-com:office:smarttags" w:name="State"/>
  <w:shapeDefaults>
    <o:shapedefaults v:ext="edit" spidmax="6145"/>
    <o:shapelayout v:ext="edit">
      <o:idmap v:ext="edit" data="1"/>
    </o:shapelayout>
  </w:shapeDefaults>
  <w:decimalSymbol w:val="."/>
  <w:listSeparator w:val=","/>
  <w14:docId w14:val="79354A50"/>
  <w15:docId w15:val="{1AD59850-117B-40D9-8548-0720C04B1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74AA"/>
  </w:style>
  <w:style w:type="paragraph" w:styleId="Heading2">
    <w:name w:val="heading 2"/>
    <w:basedOn w:val="Normal"/>
    <w:next w:val="Normal"/>
    <w:qFormat/>
    <w:rsid w:val="00B2288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207E0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7435E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8">
    <w:name w:val="heading 8"/>
    <w:basedOn w:val="Normal"/>
    <w:next w:val="Normal"/>
    <w:qFormat/>
    <w:rsid w:val="00C174AA"/>
    <w:pPr>
      <w:keepNext/>
      <w:tabs>
        <w:tab w:val="decimal" w:pos="-1980"/>
        <w:tab w:val="left" w:pos="-900"/>
        <w:tab w:val="left" w:pos="1260"/>
        <w:tab w:val="right" w:pos="9270"/>
        <w:tab w:val="right" w:pos="9900"/>
      </w:tabs>
      <w:ind w:right="36"/>
      <w:outlineLvl w:val="7"/>
    </w:pPr>
    <w:rPr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C174AA"/>
    <w:pPr>
      <w:jc w:val="center"/>
    </w:pPr>
    <w:rPr>
      <w:b/>
      <w:i/>
      <w:caps/>
    </w:rPr>
  </w:style>
  <w:style w:type="paragraph" w:styleId="Header">
    <w:name w:val="header"/>
    <w:basedOn w:val="Normal"/>
    <w:rsid w:val="00C174AA"/>
    <w:pPr>
      <w:tabs>
        <w:tab w:val="center" w:pos="4320"/>
        <w:tab w:val="right" w:pos="8640"/>
      </w:tabs>
    </w:pPr>
  </w:style>
  <w:style w:type="paragraph" w:customStyle="1" w:styleId="SectionTitle">
    <w:name w:val="Section Title"/>
    <w:basedOn w:val="Normal"/>
    <w:next w:val="Normal"/>
    <w:rsid w:val="00C174AA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</w:rPr>
  </w:style>
  <w:style w:type="paragraph" w:styleId="BodyTextIndent">
    <w:name w:val="Body Text Indent"/>
    <w:basedOn w:val="Normal"/>
    <w:rsid w:val="007435E3"/>
    <w:pPr>
      <w:tabs>
        <w:tab w:val="left" w:pos="1440"/>
      </w:tabs>
      <w:ind w:left="1440"/>
    </w:pPr>
    <w:rPr>
      <w:rFonts w:ascii="Tms Rmn" w:hAnsi="Tms Rmn"/>
      <w:noProof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odyTextIndent2">
    <w:name w:val="Body Text Indent 2"/>
    <w:basedOn w:val="Normal"/>
    <w:rsid w:val="007435E3"/>
    <w:pPr>
      <w:ind w:left="1440"/>
    </w:pPr>
    <w:rPr>
      <w:noProof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Footer">
    <w:name w:val="footer"/>
    <w:basedOn w:val="Normal"/>
    <w:rsid w:val="007435E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D619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bgregg\Application%20Data\Microsoft\Templates\KEANE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KEANE resume.dot</Template>
  <TotalTime>1</TotalTime>
  <Pages>2</Pages>
  <Words>731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KEANE Resume</vt:lpstr>
    </vt:vector>
  </TitlesOfParts>
  <Manager>Tom Renda</Manager>
  <Company/>
  <LinksUpToDate>false</LinksUpToDate>
  <CharactersWithSpaces>5301</CharactersWithSpaces>
  <SharedDoc>false</SharedDoc>
  <HyperlinkBase>http://www.keane.com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KEANE Resume</dc:title>
  <dc:subject>Candidate Resume</dc:subject>
  <dc:creator>Ben Gregg</dc:creator>
  <cp:lastModifiedBy>Adam Gerhard</cp:lastModifiedBy>
  <cp:revision>4</cp:revision>
  <cp:lastPrinted>2023-03-29T12:32:00Z</cp:lastPrinted>
  <dcterms:created xsi:type="dcterms:W3CDTF">2023-06-09T13:49:00Z</dcterms:created>
  <dcterms:modified xsi:type="dcterms:W3CDTF">2023-07-10T15:00:00Z</dcterms:modified>
  <cp:category>IT Consulting</cp:category>
</cp:coreProperties>
</file>